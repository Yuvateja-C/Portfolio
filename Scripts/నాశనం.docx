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5853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నాశనం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– The Spoiling of a Generation" with your line:</w:t>
      </w:r>
    </w:p>
    <w:p w14:paraId="661503F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F47262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78E875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31EA2BA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F98AD6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🎬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Title: </w:t>
      </w:r>
      <w:r w:rsidRPr="00251301">
        <w:rPr>
          <w:rFonts w:ascii="Nirmala UI" w:eastAsia="Times New Roman" w:hAnsi="Nirmala UI" w:cs="Nirmala UI"/>
          <w:cs/>
          <w14:ligatures w14:val="none"/>
        </w:rPr>
        <w:t>నాశనం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– </w:t>
      </w:r>
      <w:r w:rsidRPr="00251301">
        <w:rPr>
          <w:rFonts w:ascii="Nirmala UI" w:eastAsia="Times New Roman" w:hAnsi="Nirmala UI" w:cs="Nirmala UI"/>
          <w:cs/>
          <w14:ligatures w14:val="none"/>
        </w:rPr>
        <w:t>ఎపిసోడ్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1: “</w:t>
      </w:r>
      <w:r w:rsidRPr="00251301">
        <w:rPr>
          <w:rFonts w:ascii="Nirmala UI" w:eastAsia="Times New Roman" w:hAnsi="Nirmala UI" w:cs="Nirmala UI"/>
          <w:cs/>
          <w14:ligatures w14:val="none"/>
        </w:rPr>
        <w:t>డబ్బు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వసూలు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– </w:t>
      </w:r>
      <w:r w:rsidRPr="00251301">
        <w:rPr>
          <w:rFonts w:ascii="Nirmala UI" w:eastAsia="Times New Roman" w:hAnsi="Nirmala UI" w:cs="Nirmala UI"/>
          <w:cs/>
          <w14:ligatures w14:val="none"/>
        </w:rPr>
        <w:t>విద్యార్థులు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వ్యాపారానికి</w:t>
      </w:r>
      <w:r w:rsidRPr="00251301">
        <w:rPr>
          <w:rFonts w:ascii="Calibri" w:eastAsia="Times New Roman" w:hAnsi="Calibri" w:cs="Calibri"/>
          <w:lang w:val="en-IN"/>
          <w14:ligatures w14:val="none"/>
        </w:rPr>
        <w:t>”</w:t>
      </w:r>
    </w:p>
    <w:p w14:paraId="1F415A8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93ACEA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Theme: Students are unknowingly/helplessly used in drug trafficking.</w:t>
      </w:r>
    </w:p>
    <w:p w14:paraId="5017905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Length: ~10 minutes</w:t>
      </w:r>
    </w:p>
    <w:p w14:paraId="330892F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Tone: Dark • Emotional • Eye-opening</w:t>
      </w:r>
    </w:p>
    <w:p w14:paraId="6AFA431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DED199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BFB3A9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6003044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6EC6E5D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🔰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Opening Voiceover (Dark BGM, visuals of students roaming in college, bikes, phones, hostel life)</w:t>
      </w:r>
    </w:p>
    <w:p w14:paraId="5F6C33B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50989D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🎙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Voiceover:</w:t>
      </w:r>
    </w:p>
    <w:p w14:paraId="69F9CF1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F8A012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&gt; "</w:t>
      </w:r>
      <w:r w:rsidRPr="00251301">
        <w:rPr>
          <w:rFonts w:ascii="Nirmala UI" w:eastAsia="Times New Roman" w:hAnsi="Nirmala UI" w:cs="Nirmala UI"/>
          <w:cs/>
          <w14:ligatures w14:val="none"/>
        </w:rPr>
        <w:t>తల్లి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నమ్మి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హాస్టల్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లో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ఉంచిన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విద్యార్థి</w:t>
      </w:r>
      <w:r w:rsidRPr="00251301">
        <w:rPr>
          <w:rFonts w:ascii="Calibri" w:eastAsia="Times New Roman" w:hAnsi="Calibri" w:cs="Calibri"/>
          <w:lang w:val="en-IN"/>
          <w14:ligatures w14:val="none"/>
        </w:rPr>
        <w:t>…</w:t>
      </w:r>
    </w:p>
    <w:p w14:paraId="5C5B8C5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మొబైల్ లో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తల్లితో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మాట్లాడుతున్నాడు</w:t>
      </w:r>
      <w:r w:rsidRPr="00251301">
        <w:rPr>
          <w:rFonts w:ascii="Calibri" w:eastAsia="Times New Roman" w:hAnsi="Calibri" w:cs="Calibri"/>
          <w:lang w:val="en-IN"/>
          <w14:ligatures w14:val="none"/>
        </w:rPr>
        <w:t>…</w:t>
      </w:r>
    </w:p>
    <w:p w14:paraId="3F24990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అదే మొబైల్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ద్వారా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డ్రగ్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డీలర్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తో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కూడా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పని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చేస్తున్నాడు</w:t>
      </w:r>
      <w:r w:rsidRPr="00251301">
        <w:rPr>
          <w:rFonts w:ascii="Calibri" w:eastAsia="Times New Roman" w:hAnsi="Calibri" w:cs="Calibri"/>
          <w:lang w:val="en-IN"/>
          <w14:ligatures w14:val="none"/>
        </w:rPr>
        <w:t>…"</w:t>
      </w:r>
    </w:p>
    <w:p w14:paraId="7A0FD28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C0C39D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ఇక్కడ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చదువు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పేరిట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తలుపులు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తెరుస్తున్నారు</w:t>
      </w:r>
      <w:r w:rsidRPr="00251301">
        <w:rPr>
          <w:rFonts w:ascii="Calibri" w:eastAsia="Times New Roman" w:hAnsi="Calibri" w:cs="Calibri"/>
          <w:lang w:val="en-IN"/>
          <w14:ligatures w14:val="none"/>
        </w:rPr>
        <w:t>…</w:t>
      </w:r>
    </w:p>
    <w:p w14:paraId="0C14D5B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లోపల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నశనం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అమ్ముతున్నారు</w:t>
      </w:r>
      <w:r w:rsidRPr="00251301">
        <w:rPr>
          <w:rFonts w:ascii="Calibri" w:eastAsia="Times New Roman" w:hAnsi="Calibri" w:cs="Calibri"/>
          <w:lang w:val="en-IN"/>
          <w14:ligatures w14:val="none"/>
        </w:rPr>
        <w:t>."</w:t>
      </w:r>
    </w:p>
    <w:p w14:paraId="1658703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9D54BB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66C76B1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0B657FD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(CUT TO TITLE CARD: “</w:t>
      </w:r>
      <w:r w:rsidRPr="00251301">
        <w:rPr>
          <w:rFonts w:ascii="Nirmala UI" w:eastAsia="Times New Roman" w:hAnsi="Nirmala UI" w:cs="Nirmala UI"/>
          <w:cs/>
          <w14:ligatures w14:val="none"/>
        </w:rPr>
        <w:t>నాశనం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– Episode 1: </w:t>
      </w:r>
      <w:r w:rsidRPr="00251301">
        <w:rPr>
          <w:rFonts w:ascii="Nirmala UI" w:eastAsia="Times New Roman" w:hAnsi="Nirmala UI" w:cs="Nirmala UI"/>
          <w:cs/>
          <w14:ligatures w14:val="none"/>
        </w:rPr>
        <w:t>డబ్బు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వసూలు</w:t>
      </w:r>
      <w:r w:rsidRPr="00251301">
        <w:rPr>
          <w:rFonts w:ascii="Calibri" w:eastAsia="Times New Roman" w:hAnsi="Calibri" w:cs="Calibri"/>
          <w:lang w:val="en-IN"/>
          <w14:ligatures w14:val="none"/>
        </w:rPr>
        <w:t>”)</w:t>
      </w:r>
    </w:p>
    <w:p w14:paraId="4FE562E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E10C41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🎭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Characters:</w:t>
      </w:r>
    </w:p>
    <w:p w14:paraId="543F5D5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DED2BF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Arjun – Bright student, trapped</w:t>
      </w:r>
    </w:p>
    <w:p w14:paraId="2EBCC6F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B2A1E4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Faheem Bhai – Drug dealer</w:t>
      </w:r>
    </w:p>
    <w:p w14:paraId="39D8E2F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086D3C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Ravi – Close friend, questions Arjun</w:t>
      </w:r>
    </w:p>
    <w:p w14:paraId="5F78254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F3C064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Arjun’s Mother – Emotionally blind, trusts him</w:t>
      </w:r>
    </w:p>
    <w:p w14:paraId="5CC92BE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CA5340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College Principal – Silent but suspecting</w:t>
      </w:r>
    </w:p>
    <w:p w14:paraId="58C9A97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B77FC0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50D37D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723367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1CEEA3B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0A0B8DC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🎞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SCENE 1: Hostel Room – Night</w:t>
      </w:r>
    </w:p>
    <w:p w14:paraId="784BE80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3107C3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lastRenderedPageBreak/>
        <w:t>(Arjun receives a parcel. Small white packet. Hides it in books. Looks nervous. Phone vibrates – “Faheem Bhai Calling”)</w:t>
      </w:r>
    </w:p>
    <w:p w14:paraId="7A79AAE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89D91B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📱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Faheem Bhai (voice):</w:t>
      </w:r>
    </w:p>
    <w:p w14:paraId="3FEB1B3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980577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&gt; "Tomorrow 8AM… Krishna college gate. Our boy will pick it up. Clean work. ₹5,000 for you."</w:t>
      </w:r>
    </w:p>
    <w:p w14:paraId="0BA7359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8BF836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621AE7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652EB1B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👦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Arjun (silent, scared):</w:t>
      </w:r>
    </w:p>
    <w:p w14:paraId="4B65ADC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6C95AE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&gt; "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Sare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bhai."</w:t>
      </w:r>
    </w:p>
    <w:p w14:paraId="45B12A0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8A748A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049A37C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B59DD3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🎙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Voiceover:</w:t>
      </w:r>
    </w:p>
    <w:p w14:paraId="3187D18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27F213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&gt; "Arjun engineering student…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kaani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inni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rojulu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engineering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evariki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teliyadu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.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Ayina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business ki address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ayipoyadu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."</w:t>
      </w:r>
    </w:p>
    <w:p w14:paraId="222ABCD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C9A2C0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1974EA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4B01A4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2EDF56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6DED67A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7AE8B0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🎞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SCENE 2: Flashback (2 Months Ago – Arjun at Tea Stall)</w:t>
      </w:r>
    </w:p>
    <w:p w14:paraId="0E191E4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4AC731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(Faheem Bhai spots Arjun struggling with hostel fees. Offers help.)</w:t>
      </w:r>
    </w:p>
    <w:p w14:paraId="16C85AF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F56FB0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🧔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Faheem:</w:t>
      </w:r>
    </w:p>
    <w:p w14:paraId="66E8AC4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072537B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&gt; "₹10,000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kavala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? One packet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pampu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… books lo conceal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chey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."</w:t>
      </w:r>
    </w:p>
    <w:p w14:paraId="39D75C3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Ippati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nunchi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nuvvu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student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kaadhu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… courier boy."</w:t>
      </w:r>
    </w:p>
    <w:p w14:paraId="15F9AA0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5FCDF0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1040AF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326A61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CBF797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18A4407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0492A4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🎞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SCENE 3: College Campus – Day</w:t>
      </w:r>
    </w:p>
    <w:p w14:paraId="41E8EAD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F85572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(Arjun looking guilty. Sees police jeep at college gate.)</w:t>
      </w:r>
    </w:p>
    <w:p w14:paraId="596C427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93F836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👦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Ravi (Friend):</w:t>
      </w:r>
    </w:p>
    <w:p w14:paraId="04A1305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6C8EB6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&gt; "Arjun!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Yedaina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chepthava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? Cash echo ga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vastundi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… books touch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cheyyadam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ledu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…"</w:t>
      </w:r>
    </w:p>
    <w:p w14:paraId="54FB87D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09615A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8C9480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CDD6D1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👦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Arjun: (angrily)</w:t>
      </w:r>
    </w:p>
    <w:p w14:paraId="65AEF3C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03CC079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&gt; "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Naa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life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naa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decision. Don’t interfere."</w:t>
      </w:r>
    </w:p>
    <w:p w14:paraId="454D13D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8FDDD1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E18977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077D30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FE8685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71F7006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BD68D5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🎞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SCENE 4: Hostel Night – Arjun’s Breakdown</w:t>
      </w:r>
    </w:p>
    <w:p w14:paraId="60F8FF1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B5E45C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(Mother calls. Arjun sees her photo. Breaks down.)</w:t>
      </w:r>
    </w:p>
    <w:p w14:paraId="7AA7E73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65F0A5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👩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Amma (voice on call):</w:t>
      </w:r>
    </w:p>
    <w:p w14:paraId="571C9D1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FC48F3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&gt; "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Nuvvu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chaduvukunte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naaku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santoshame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ra.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Nuvvu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manchi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vadu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."</w:t>
      </w:r>
    </w:p>
    <w:p w14:paraId="32B732D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925E6F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E1AD73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66C037D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🎙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Voiceover:</w:t>
      </w:r>
    </w:p>
    <w:p w14:paraId="772C317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57278B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&gt; "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Nammakam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ane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oka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padam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undhi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…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adhi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vadilesina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vadu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jeevitham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lo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paiki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raadu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."</w:t>
      </w:r>
    </w:p>
    <w:p w14:paraId="438D362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B6463B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553527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890061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684645E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6AF43C1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6B2B07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🎞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SCENE 5: Twist – Police Raid</w:t>
      </w:r>
    </w:p>
    <w:p w14:paraId="0028012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9BFD7D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(Police suddenly raid college with drug tip. Faheem absconds. Arjun gets caught.)</w:t>
      </w:r>
    </w:p>
    <w:p w14:paraId="6FC7CA7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EB009E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👮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Police Officer:</w:t>
      </w:r>
    </w:p>
    <w:p w14:paraId="22782BD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736EA4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&gt; "Students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laa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kanipistunnaru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…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peddala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panulu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chestunnaru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</w:t>
      </w:r>
    </w:p>
    <w:p w14:paraId="10C602A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Ika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future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ledu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."</w:t>
      </w:r>
    </w:p>
    <w:p w14:paraId="1760935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6F004B5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956217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84DBCB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94EDD5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418EAA2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9234A1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🎞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Final Scene: Arjun in Jail</w:t>
      </w:r>
    </w:p>
    <w:p w14:paraId="79DDB0E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8D8DE1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👦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Arjun (voiceover):</w:t>
      </w:r>
    </w:p>
    <w:p w14:paraId="42CC231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2C6B1F4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&gt; "Engineering pass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avvaledhu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…</w:t>
      </w:r>
    </w:p>
    <w:p w14:paraId="249C565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Kani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na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peru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'case number 334' lo pass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ayyindi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."</w:t>
      </w:r>
    </w:p>
    <w:p w14:paraId="1CA9162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1DC2D79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56D683E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7E8EA43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413E720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---</w:t>
      </w:r>
    </w:p>
    <w:p w14:paraId="13AA2CA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0280950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Segoe UI Emoji" w:eastAsia="Times New Roman" w:hAnsi="Segoe UI Emoji" w:cs="Calibri"/>
          <w:lang w:val="en-IN"/>
          <w14:ligatures w14:val="none"/>
        </w:rPr>
        <w:t>🎬</w:t>
      </w: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Ending Message on Screen:</w:t>
      </w:r>
    </w:p>
    <w:p w14:paraId="19E31A5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 </w:t>
      </w:r>
    </w:p>
    <w:p w14:paraId="387771A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&gt; "Drug business lo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dabbu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vasul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chestharu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…</w:t>
      </w:r>
    </w:p>
    <w:p w14:paraId="594FD48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kaani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manchi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students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ni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nasanam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lang w:val="en-IN"/>
          <w14:ligatures w14:val="none"/>
        </w:rPr>
        <w:t>chestharu</w:t>
      </w:r>
      <w:proofErr w:type="spellEnd"/>
      <w:r w:rsidRPr="00251301">
        <w:rPr>
          <w:rFonts w:ascii="Calibri" w:eastAsia="Times New Roman" w:hAnsi="Calibri" w:cs="Calibri"/>
          <w:lang w:val="en-IN"/>
          <w14:ligatures w14:val="none"/>
        </w:rPr>
        <w:t>.</w:t>
      </w:r>
    </w:p>
    <w:p w14:paraId="7C1D0324" w14:textId="43BB1BA7" w:rsidR="006D3A72" w:rsidRDefault="00251301" w:rsidP="00251301">
      <w:r>
        <w:t xml:space="preserve">    </w:t>
      </w:r>
    </w:p>
    <w:p w14:paraId="7C209E45" w14:textId="0A64BDA6" w:rsidR="00251301" w:rsidRDefault="00251301" w:rsidP="00251301"/>
    <w:p w14:paraId="55CC3117" w14:textId="15842A81" w:rsidR="00251301" w:rsidRDefault="00251301" w:rsidP="00251301"/>
    <w:p w14:paraId="0A5F66F7" w14:textId="08FDCBE1" w:rsidR="00251301" w:rsidRDefault="00251301" w:rsidP="00251301"/>
    <w:p w14:paraId="7538F33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Title: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 xml:space="preserve">నాశనం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>ఎపిసోడ్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2: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:lang w:val="en-IN"/>
          <w14:ligatures w14:val="none"/>
        </w:rPr>
        <w:t>ఫేమ్ కోసమే ఫేక్ లైఫులు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”</w:t>
      </w:r>
    </w:p>
    <w:p w14:paraId="24D67E5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Theme:</w:t>
      </w:r>
      <w:r w:rsidRPr="00251301">
        <w:rPr>
          <w:rFonts w:ascii="Calibri" w:eastAsia="Times New Roman" w:hAnsi="Calibri" w:cs="Calibri"/>
          <w14:ligatures w14:val="none"/>
        </w:rPr>
        <w:t xml:space="preserve"> Youth faking lives for social media fame </w:t>
      </w:r>
      <w:r w:rsidRPr="00251301">
        <w:rPr>
          <w:rFonts w:ascii="Calibri" w:eastAsia="Times New Roman" w:hAnsi="Calibri" w:hint="cs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showing off fake lifestyles, money, status.</w:t>
      </w:r>
    </w:p>
    <w:p w14:paraId="53B9737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Length:</w:t>
      </w:r>
      <w:r w:rsidRPr="00251301">
        <w:rPr>
          <w:rFonts w:ascii="Calibri" w:eastAsia="Times New Roman" w:hAnsi="Calibri" w:cs="Calibri"/>
          <w14:ligatures w14:val="none"/>
        </w:rPr>
        <w:t xml:space="preserve"> ~10 minutes</w:t>
      </w:r>
    </w:p>
    <w:p w14:paraId="0C90A93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Tone:</w:t>
      </w:r>
      <w:r w:rsidRPr="00251301">
        <w:rPr>
          <w:rFonts w:ascii="Calibri" w:eastAsia="Times New Roman" w:hAnsi="Calibri" w:cs="Calibri"/>
          <w14:ligatures w14:val="none"/>
        </w:rPr>
        <w:t xml:space="preserve"> Emotional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Realistic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Alarming</w:t>
      </w:r>
    </w:p>
    <w:p w14:paraId="24B7F01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F8308D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🔰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Opening Voiceover (Dark BGM; visuals of college students clicking selfies, fake Insta reels, expensive gadgets)</w:t>
      </w:r>
    </w:p>
    <w:p w14:paraId="20F6C91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368D5EE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వాస్తవాలు విడిచిపెట్టి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వేషాల్ని అద్దం ముందు పెట్టారు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687EC52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అసలైన జీవితం పక్కన పెట్టి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ఫేక్ లైఫు కోసం రియల్ ఫ్యామిలీని మర్చిపోయారు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625EE91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ఇన్‌స్టాలో లైక్స్ కోసం ఎంత ఫేక్ అయినా సరిపోతుందనుకుంటున్నారు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6E2236A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 xml:space="preserve">కానీ జీవితంలో ఎర్రర్ ఐతే </w:t>
      </w:r>
      <w:r w:rsidRPr="00251301">
        <w:rPr>
          <w:rFonts w:ascii="Calibri" w:eastAsia="Times New Roman" w:hAnsi="Calibri"/>
          <w:cs/>
          <w14:ligatures w14:val="none"/>
        </w:rPr>
        <w:t>‘</w:t>
      </w:r>
      <w:r w:rsidRPr="00251301">
        <w:rPr>
          <w:rFonts w:ascii="Nirmala UI" w:eastAsia="Times New Roman" w:hAnsi="Nirmala UI" w:cs="Nirmala UI"/>
          <w:cs/>
          <w14:ligatures w14:val="none"/>
        </w:rPr>
        <w:t>లైక్</w:t>
      </w:r>
      <w:r w:rsidRPr="00251301">
        <w:rPr>
          <w:rFonts w:ascii="Calibri" w:eastAsia="Times New Roman" w:hAnsi="Calibri"/>
          <w:cs/>
          <w14:ligatures w14:val="none"/>
        </w:rPr>
        <w:t xml:space="preserve">’ </w:t>
      </w:r>
      <w:r w:rsidRPr="00251301">
        <w:rPr>
          <w:rFonts w:ascii="Nirmala UI" w:eastAsia="Times New Roman" w:hAnsi="Nirmala UI" w:cs="Nirmala UI"/>
          <w:cs/>
          <w14:ligatures w14:val="none"/>
        </w:rPr>
        <w:t>వ‌చ్చేది కాదు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ప‌రిణామం వస్తుంది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3198AB0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(CUT TO TITLE CARD: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నాశనం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 – Episode 2: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ఫేమ్ కోసమే ఫేక్ లైఫులు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48E6AC5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546DB22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🎭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Characters:</w:t>
      </w:r>
    </w:p>
    <w:p w14:paraId="0F57B538" w14:textId="77777777" w:rsidR="00251301" w:rsidRPr="00251301" w:rsidRDefault="00251301" w:rsidP="00251301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Sameer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Middle-class student, wants to look rich</w:t>
      </w:r>
    </w:p>
    <w:p w14:paraId="32CFEA47" w14:textId="77777777" w:rsidR="00251301" w:rsidRPr="00251301" w:rsidRDefault="00251301" w:rsidP="00251301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Nikki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Instagram influencer, manipulates others</w:t>
      </w:r>
    </w:p>
    <w:p w14:paraId="6D5B83D3" w14:textId="77777777" w:rsidR="00251301" w:rsidRPr="00251301" w:rsidRDefault="00251301" w:rsidP="00251301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Sameer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s Father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Auto driver, humble, proud of son</w:t>
      </w:r>
    </w:p>
    <w:p w14:paraId="6ADD3447" w14:textId="77777777" w:rsidR="00251301" w:rsidRPr="00251301" w:rsidRDefault="00251301" w:rsidP="00251301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College Senior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Offers shortcut to money</w:t>
      </w:r>
    </w:p>
    <w:p w14:paraId="432B8719" w14:textId="77777777" w:rsidR="00251301" w:rsidRPr="00251301" w:rsidRDefault="00251301" w:rsidP="00251301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Principal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Notices changing behavior</w:t>
      </w:r>
    </w:p>
    <w:p w14:paraId="77EA94E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D60804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1: Selfie World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College Canteen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Day</w:t>
      </w:r>
    </w:p>
    <w:p w14:paraId="7A25C32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(Sameer taking selfies with borrowed iPhone. Adds </w:t>
      </w:r>
      <w:r w:rsidRPr="00251301">
        <w:rPr>
          <w:rFonts w:ascii="Calibri" w:eastAsia="Times New Roman" w:hAnsi="Calibri" w:hint="cs"/>
          <w:cs/>
          <w14:ligatures w14:val="none"/>
        </w:rPr>
        <w:t>“</w:t>
      </w:r>
      <w:r w:rsidRPr="00251301">
        <w:rPr>
          <w:rFonts w:ascii="Calibri" w:eastAsia="Times New Roman" w:hAnsi="Calibri" w:cs="Calibri"/>
          <w14:ligatures w14:val="none"/>
        </w:rPr>
        <w:t>#RichKid #JustChilling</w:t>
      </w:r>
      <w:r w:rsidRPr="00251301">
        <w:rPr>
          <w:rFonts w:ascii="Calibri" w:eastAsia="Times New Roman" w:hAnsi="Calibri" w:hint="cs"/>
          <w:cs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 xml:space="preserve"> on Insta. Smiles for camera, but expression fades off-cam.)</w:t>
      </w:r>
    </w:p>
    <w:p w14:paraId="15BDE67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📱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Nikki</w:t>
      </w:r>
      <w:r w:rsidRPr="00251301">
        <w:rPr>
          <w:rFonts w:ascii="Calibri" w:eastAsia="Times New Roman" w:hAnsi="Calibri" w:cs="Calibri"/>
          <w14:ligatures w14:val="none"/>
        </w:rPr>
        <w:t xml:space="preserve"> (Insta DM Voiceover):</w:t>
      </w:r>
    </w:p>
    <w:p w14:paraId="313F884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"Sameer babe, Bali trip ka posts crazy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unnay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when are you getting new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AirPods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Max?"</w:t>
      </w:r>
    </w:p>
    <w:p w14:paraId="6D5CAB5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Sameer</w:t>
      </w:r>
      <w:r w:rsidRPr="00251301">
        <w:rPr>
          <w:rFonts w:ascii="Calibri" w:eastAsia="Times New Roman" w:hAnsi="Calibri" w:cs="Calibri"/>
          <w14:ligatures w14:val="none"/>
        </w:rPr>
        <w:t xml:space="preserve"> (types, lies):</w:t>
      </w:r>
    </w:p>
    <w:p w14:paraId="1727143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"Just ordered them... getting them this weekend </w:t>
      </w:r>
      <w:r w:rsidRPr="00251301">
        <w:rPr>
          <w:rFonts w:ascii="Segoe UI Emoji" w:eastAsia="Times New Roman" w:hAnsi="Segoe UI Emoji" w:cs="Segoe UI Emoji" w:hint="cs"/>
          <w:cs/>
          <w14:ligatures w14:val="none"/>
        </w:rPr>
        <w:t>😉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5140089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2096EEB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బయటకి బ్రాండెడ్ లైఫ్ చూపిస్తున్నాడు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595186A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 xml:space="preserve">కానీ ఇంట్లో బ్రాండ్ అన్నది ఒక్కటే </w:t>
      </w:r>
      <w:r w:rsidRPr="00251301">
        <w:rPr>
          <w:rFonts w:ascii="Calibri" w:eastAsia="Times New Roman" w:hAnsi="Calibri"/>
          <w:cs/>
          <w14:ligatures w14:val="none"/>
        </w:rPr>
        <w:t>– ‘</w:t>
      </w:r>
      <w:r w:rsidRPr="00251301">
        <w:rPr>
          <w:rFonts w:ascii="Nirmala UI" w:eastAsia="Times New Roman" w:hAnsi="Nirmala UI" w:cs="Nirmala UI"/>
          <w:cs/>
          <w14:ligatures w14:val="none"/>
        </w:rPr>
        <w:t>అన్నం</w:t>
      </w:r>
      <w:r w:rsidRPr="00251301">
        <w:rPr>
          <w:rFonts w:ascii="Calibri" w:eastAsia="Times New Roman" w:hAnsi="Calibri"/>
          <w:cs/>
          <w14:ligatures w14:val="none"/>
        </w:rPr>
        <w:t>’…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27A68A4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B13C40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2: Sameer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s Home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Night</w:t>
      </w:r>
    </w:p>
    <w:p w14:paraId="0054DCA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(Sameer removes fake branded jacket. Father eating simple food.)</w:t>
      </w:r>
    </w:p>
    <w:p w14:paraId="52A283E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👴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Father:</w:t>
      </w:r>
    </w:p>
    <w:p w14:paraId="3FAC2C4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నిజం జీవించు బాబూ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ఫేక్ చూపిస్తే మనసు ఖాళీ అయిపోతుంది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4B2CBBA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Sameer:</w:t>
      </w:r>
      <w:r w:rsidRPr="00251301">
        <w:rPr>
          <w:rFonts w:ascii="Calibri" w:eastAsia="Times New Roman" w:hAnsi="Calibri" w:cs="Calibri"/>
          <w14:ligatures w14:val="none"/>
        </w:rPr>
        <w:t xml:space="preserve"> (fake smile)</w:t>
      </w:r>
    </w:p>
    <w:p w14:paraId="0E28A1A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చింతించకండీ నాన్న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నేను మిమ్మల్ని గర్వపడేలా చేస్తా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47CF752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CCDB34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3: College Corridor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Afternoon</w:t>
      </w:r>
    </w:p>
    <w:p w14:paraId="7A62A1E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(Sameer overhears rich seniors laughing. One senior notices him.)</w:t>
      </w:r>
    </w:p>
    <w:p w14:paraId="34E9D3F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🧔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Senior:</w:t>
      </w:r>
    </w:p>
    <w:p w14:paraId="097480D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"iPhone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kavala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? Insta fame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kavala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? Shortcut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cheppaa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?"</w:t>
      </w:r>
    </w:p>
    <w:p w14:paraId="5580A6F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Sameer:</w:t>
      </w:r>
      <w:r w:rsidRPr="00251301">
        <w:rPr>
          <w:rFonts w:ascii="Calibri" w:eastAsia="Times New Roman" w:hAnsi="Calibri" w:cs="Calibri"/>
          <w14:ligatures w14:val="none"/>
        </w:rPr>
        <w:t xml:space="preserve"> (curious)</w:t>
      </w:r>
    </w:p>
    <w:p w14:paraId="4391C47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"Shortcut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enti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?"</w:t>
      </w:r>
    </w:p>
    <w:p w14:paraId="4A2B03A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🧔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Senior:</w:t>
      </w:r>
    </w:p>
    <w:p w14:paraId="6F3862F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"One post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one fake promotion</w:t>
      </w:r>
      <w:r w:rsidRPr="00251301">
        <w:rPr>
          <w:rFonts w:ascii="Calibri" w:eastAsia="Times New Roman" w:hAnsi="Calibri" w:hint="cs"/>
          <w:cs/>
          <w14:ligatures w14:val="none"/>
        </w:rPr>
        <w:t xml:space="preserve">… </w:t>
      </w:r>
      <w:r w:rsidRPr="00251301">
        <w:rPr>
          <w:rFonts w:ascii="Calibri" w:eastAsia="Times New Roman" w:hAnsi="Calibri" w:cs="Calibri" w:hint="cs"/>
          <w14:ligatures w14:val="none"/>
        </w:rPr>
        <w:t>₹</w:t>
      </w:r>
      <w:r w:rsidRPr="00251301">
        <w:rPr>
          <w:rFonts w:ascii="Calibri" w:eastAsia="Times New Roman" w:hAnsi="Calibri" w:cs="Calibri"/>
          <w14:ligatures w14:val="none"/>
        </w:rPr>
        <w:t>5,000 guaranteed."</w:t>
      </w:r>
    </w:p>
    <w:p w14:paraId="61390E7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64EC032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4: Influencer Trap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Party House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Evening</w:t>
      </w:r>
    </w:p>
    <w:p w14:paraId="4D41E3E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(Sameer joins staged Insta shoot. Flashy bikes, money thrown in air, alcohol. All fake </w:t>
      </w:r>
      <w:r w:rsidRPr="00251301">
        <w:rPr>
          <w:rFonts w:ascii="Calibri" w:eastAsia="Times New Roman" w:hAnsi="Calibri" w:hint="cs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rented for reels.)</w:t>
      </w:r>
    </w:p>
    <w:p w14:paraId="73D114F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📸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Nikki</w:t>
      </w:r>
      <w:r w:rsidRPr="00251301">
        <w:rPr>
          <w:rFonts w:ascii="Calibri" w:eastAsia="Times New Roman" w:hAnsi="Calibri" w:cs="Calibri"/>
          <w14:ligatures w14:val="none"/>
        </w:rPr>
        <w:t xml:space="preserve"> (posing):</w:t>
      </w:r>
    </w:p>
    <w:p w14:paraId="371E583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"Followers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kosam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panikochina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fame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truth ki end card ra."</w:t>
      </w:r>
    </w:p>
    <w:p w14:paraId="222A316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Sameer</w:t>
      </w:r>
      <w:r w:rsidRPr="00251301">
        <w:rPr>
          <w:rFonts w:ascii="Calibri" w:eastAsia="Times New Roman" w:hAnsi="Calibri" w:cs="Calibri"/>
          <w14:ligatures w14:val="none"/>
        </w:rPr>
        <w:t xml:space="preserve"> (uncomfortable, looking around):</w:t>
      </w:r>
    </w:p>
    <w:p w14:paraId="47B73CC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Ee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drama lo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nenu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real ga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unda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leka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poyanu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5BA4574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4AB4C0E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5: Principal Office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Warning</w:t>
      </w:r>
    </w:p>
    <w:p w14:paraId="1358C7F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(Principal watches Sameer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s social media.)</w:t>
      </w:r>
    </w:p>
    <w:p w14:paraId="4FFC201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👨‍🏫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Principal:</w:t>
      </w:r>
    </w:p>
    <w:p w14:paraId="1668695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"Photos lo shine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undi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but eyes lo pain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undi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</w:t>
      </w:r>
    </w:p>
    <w:p w14:paraId="3E9D73D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Ee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shortcuts lo end card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matrame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untundi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career card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kaadu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."</w:t>
      </w:r>
    </w:p>
    <w:p w14:paraId="3972AF8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FC51B3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Final Scene: Insta Reel Deleted</w:t>
      </w:r>
    </w:p>
    <w:p w14:paraId="47B133B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(Sameer deletes fake posts. Picks up his father's auto keys. Sits beside him proudly.)</w:t>
      </w:r>
    </w:p>
    <w:p w14:paraId="741ACD1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433C1AF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ఫేమ్ కోసం ఫేక్ లైఫ్ వదిలాడు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73E272F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ఎప్పటికైనా నమ్మకం మీద బ్రాండ్ అయే వాడవు</w:t>
      </w:r>
      <w:r w:rsidRPr="00251301">
        <w:rPr>
          <w:rFonts w:ascii="Calibri" w:eastAsia="Times New Roman" w:hAnsi="Calibri" w:cs="Calibri"/>
          <w14:ligatures w14:val="none"/>
        </w:rPr>
        <w:t>!"</w:t>
      </w:r>
    </w:p>
    <w:p w14:paraId="5161E27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339128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Ending Message on Screen:</w:t>
      </w:r>
    </w:p>
    <w:p w14:paraId="2F89444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Don’t </w:t>
      </w:r>
      <w:proofErr w:type="spellStart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fake</w:t>
      </w:r>
      <w:proofErr w:type="spellEnd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 it to impress others.</w:t>
      </w:r>
    </w:p>
    <w:p w14:paraId="400C185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Live real. Stay original.</w:t>
      </w:r>
    </w:p>
    <w:p w14:paraId="2B0F0B0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Fake lives bring fame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but real life builds name."</w:t>
      </w:r>
    </w:p>
    <w:p w14:paraId="0B83286B" w14:textId="74017A1D" w:rsidR="00251301" w:rsidRDefault="00251301" w:rsidP="00251301"/>
    <w:p w14:paraId="77B6917C" w14:textId="31F83211" w:rsidR="00251301" w:rsidRDefault="00251301" w:rsidP="00251301"/>
    <w:p w14:paraId="19A57EEF" w14:textId="7D03589C" w:rsidR="00251301" w:rsidRDefault="00251301" w:rsidP="00251301"/>
    <w:p w14:paraId="046B44F2" w14:textId="2240BD86" w:rsidR="00251301" w:rsidRDefault="00251301" w:rsidP="00251301"/>
    <w:p w14:paraId="28B38DB4" w14:textId="0B500BEF" w:rsidR="00251301" w:rsidRDefault="00251301" w:rsidP="00251301"/>
    <w:p w14:paraId="7377B08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Title: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 xml:space="preserve">నాశనం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>ఎపిసోడ్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3: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:lang w:val="en-IN"/>
          <w14:ligatures w14:val="none"/>
        </w:rPr>
        <w:t>అనుభవం కన్నా అడల్ట్ కంటెంట్ ఎక్కువ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”</w:t>
      </w:r>
    </w:p>
    <w:p w14:paraId="51BB5E1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Theme:</w:t>
      </w:r>
      <w:r w:rsidRPr="00251301">
        <w:rPr>
          <w:rFonts w:ascii="Calibri" w:eastAsia="Times New Roman" w:hAnsi="Calibri" w:cs="Calibri"/>
          <w14:ligatures w14:val="none"/>
        </w:rPr>
        <w:t xml:space="preserve"> Teen addiction to adult content </w:t>
      </w:r>
      <w:r w:rsidRPr="00251301">
        <w:rPr>
          <w:rFonts w:ascii="Calibri" w:eastAsia="Times New Roman" w:hAnsi="Calibri" w:hint="cs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degrading focus, emotional detachment, social numbness</w:t>
      </w:r>
    </w:p>
    <w:p w14:paraId="1C1583B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Length:</w:t>
      </w:r>
      <w:r w:rsidRPr="00251301">
        <w:rPr>
          <w:rFonts w:ascii="Calibri" w:eastAsia="Times New Roman" w:hAnsi="Calibri" w:cs="Calibri"/>
          <w14:ligatures w14:val="none"/>
        </w:rPr>
        <w:t xml:space="preserve"> ~10 minutes</w:t>
      </w:r>
    </w:p>
    <w:p w14:paraId="006B5B9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Tone:</w:t>
      </w:r>
      <w:r w:rsidRPr="00251301">
        <w:rPr>
          <w:rFonts w:ascii="Calibri" w:eastAsia="Times New Roman" w:hAnsi="Calibri" w:cs="Calibri"/>
          <w14:ligatures w14:val="none"/>
        </w:rPr>
        <w:t xml:space="preserve"> Dark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Reflective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Shocking</w:t>
      </w:r>
    </w:p>
    <w:p w14:paraId="31A4EA8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1EC6D60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🔰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Opening Voiceover (Dark visuals of teen boys in hostel rooms, earphones in, eyes on screen, night time glow)</w:t>
      </w:r>
    </w:p>
    <w:p w14:paraId="4D0D8F5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1C41C98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వయస్సు చిన్నది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22DDF17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కాని చేతిలో స్మార్ట్‌ఫోన్ పెద్దది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3784B0B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బయట బుద్ధి పెరగట్లేదు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787BC0C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లోపల సెర్చ్ హిస్టరీ పెరుగుతుంది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3E9EA46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తల్లిదండ్రులు నమ్మిన హాస్టల్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6714BEE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ఎప్పుడో పోర్న్ హబ్ హాట్‌స్పాట్ అయింది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21EBACE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(CUT TO TITLE CARD: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నాశనం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 – Episode 3: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అనుభవం కన్నా అడల్ట్ కంటెంట్ ఎక్కువ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6956159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2686B6E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🎭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Characters:</w:t>
      </w:r>
    </w:p>
    <w:p w14:paraId="19241B48" w14:textId="77777777" w:rsidR="00251301" w:rsidRPr="00251301" w:rsidRDefault="00251301" w:rsidP="00251301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Karthik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17-year-old intermediate student</w:t>
      </w:r>
    </w:p>
    <w:p w14:paraId="19375EB1" w14:textId="77777777" w:rsidR="00251301" w:rsidRPr="00251301" w:rsidRDefault="00251301" w:rsidP="00251301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Hostel Warden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Ignorant, careless</w:t>
      </w:r>
    </w:p>
    <w:p w14:paraId="7C38755A" w14:textId="77777777" w:rsidR="00251301" w:rsidRPr="00251301" w:rsidRDefault="00251301" w:rsidP="00251301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Rahul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Roommate, addicted, influencing others</w:t>
      </w:r>
    </w:p>
    <w:p w14:paraId="1CFB01B9" w14:textId="77777777" w:rsidR="00251301" w:rsidRPr="00251301" w:rsidRDefault="00251301" w:rsidP="00251301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Karthik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s Sister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Notices behavior change</w:t>
      </w:r>
    </w:p>
    <w:p w14:paraId="647DCBC7" w14:textId="77777777" w:rsidR="00251301" w:rsidRPr="00251301" w:rsidRDefault="00251301" w:rsidP="00251301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Psychologist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Talks to Karthik later</w:t>
      </w:r>
    </w:p>
    <w:p w14:paraId="48FF8CA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0EC2AF3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1: Hostel Room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Late Night</w:t>
      </w:r>
    </w:p>
    <w:p w14:paraId="5DC8A9B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(Karthik under blanket, screen glow on face. Scrolls endlessly. Nervous when door creaks.)</w:t>
      </w:r>
    </w:p>
    <w:p w14:paraId="7622EDE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Karthik</w:t>
      </w:r>
      <w:r w:rsidRPr="00251301">
        <w:rPr>
          <w:rFonts w:ascii="Calibri" w:eastAsia="Times New Roman" w:hAnsi="Calibri" w:cs="Calibri"/>
          <w14:ligatures w14:val="none"/>
        </w:rPr>
        <w:t xml:space="preserve"> (whispers):</w:t>
      </w:r>
    </w:p>
    <w:p w14:paraId="350D816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"Last one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then I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ll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sleep." (</w:t>
      </w:r>
      <w:proofErr w:type="gramStart"/>
      <w:r w:rsidRPr="00251301">
        <w:rPr>
          <w:rFonts w:ascii="Calibri" w:eastAsia="Times New Roman" w:hAnsi="Calibri" w:cs="Calibri"/>
          <w14:ligatures w14:val="none"/>
        </w:rPr>
        <w:t>clicks</w:t>
      </w:r>
      <w:proofErr w:type="gramEnd"/>
      <w:r w:rsidRPr="00251301">
        <w:rPr>
          <w:rFonts w:ascii="Calibri" w:eastAsia="Times New Roman" w:hAnsi="Calibri" w:cs="Calibri"/>
          <w14:ligatures w14:val="none"/>
        </w:rPr>
        <w:t xml:space="preserve"> again)</w:t>
      </w:r>
    </w:p>
    <w:p w14:paraId="6229EEC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7DBB635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రాత్రికి రాత్రే మొబైల్ డేటా పోతుంది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18DF399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పొద్దున్నే మెదడు డెడ్‌గా ఉంటుంది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46B1B4E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2A766B6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2: College Class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Day</w:t>
      </w:r>
    </w:p>
    <w:p w14:paraId="1C02DB3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(Karthik stares blankly. Book open. Everyone writing. He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s lost in thoughts.)</w:t>
      </w:r>
    </w:p>
    <w:p w14:paraId="34A1429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📚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Teacher:</w:t>
      </w:r>
    </w:p>
    <w:p w14:paraId="2984AB1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"Karthik! Are you even present mentally?"</w:t>
      </w:r>
    </w:p>
    <w:p w14:paraId="61A4847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Karthik</w:t>
      </w:r>
      <w:r w:rsidRPr="00251301">
        <w:rPr>
          <w:rFonts w:ascii="Calibri" w:eastAsia="Times New Roman" w:hAnsi="Calibri" w:cs="Calibri"/>
          <w14:ligatures w14:val="none"/>
        </w:rPr>
        <w:t xml:space="preserve"> (slowly):</w:t>
      </w:r>
    </w:p>
    <w:p w14:paraId="7F79E34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"Sir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repeat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cheyandi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0210064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3BCDF80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"Concentration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kurra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67B2339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సిగ్నల్స్ సిగ్గు లేని వీడియోల వైపు వెళ్తున్నాయి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3A72E88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65502CE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3: Hostel Corridor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Evening</w:t>
      </w:r>
    </w:p>
    <w:p w14:paraId="4FD6B4C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(Rahul shows video to others. Laughs. Karthik hesitant, but joins.)</w:t>
      </w:r>
    </w:p>
    <w:p w14:paraId="7AE194C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Rahul:</w:t>
      </w:r>
    </w:p>
    <w:p w14:paraId="3B164EE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"Life ki experience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lekapothe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explore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cheyyali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kada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bro!"</w:t>
      </w:r>
    </w:p>
    <w:p w14:paraId="61DD798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"Anni available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unnayi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idi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digital India!"</w:t>
      </w:r>
    </w:p>
    <w:p w14:paraId="088C6E8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Karthik</w:t>
      </w:r>
      <w:r w:rsidRPr="00251301">
        <w:rPr>
          <w:rFonts w:ascii="Calibri" w:eastAsia="Times New Roman" w:hAnsi="Calibri" w:cs="Calibri"/>
          <w14:ligatures w14:val="none"/>
        </w:rPr>
        <w:t xml:space="preserve"> (uncomfortable):</w:t>
      </w:r>
    </w:p>
    <w:p w14:paraId="0E78671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"But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mana mind lo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endhi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vasthundi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?"</w:t>
      </w:r>
    </w:p>
    <w:p w14:paraId="3C17AC7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340BD5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4: Karthik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s Sister Visit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Emotional Scene</w:t>
      </w:r>
    </w:p>
    <w:p w14:paraId="15AC26C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(She brings him food. Notices he's emotionally numb.)</w:t>
      </w:r>
    </w:p>
    <w:p w14:paraId="085812B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Sister:</w:t>
      </w:r>
    </w:p>
    <w:p w14:paraId="35D36E7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Nuvvu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maatho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matlaadevidam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thaggipoyindhi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0B42BA7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Intlo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annitiki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ignore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chesthunnavu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19F7D67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Karthik:</w:t>
      </w:r>
      <w:r w:rsidRPr="00251301">
        <w:rPr>
          <w:rFonts w:ascii="Calibri" w:eastAsia="Times New Roman" w:hAnsi="Calibri" w:cs="Calibri"/>
          <w14:ligatures w14:val="none"/>
        </w:rPr>
        <w:t xml:space="preserve"> (staring blankly)</w:t>
      </w:r>
    </w:p>
    <w:p w14:paraId="53EAB93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"Busy with studies."</w:t>
      </w:r>
    </w:p>
    <w:p w14:paraId="6ED1539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6F80C06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పోర్న్ ప్రపంచం ఎంటర్ అయిన తర్వాత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3962866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రియల్ ఎమోషన్స్ ఎగ్జిట్ అవుతున్నాయి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13CA62C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563B30F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5: Breakdown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Psychologist Visit</w:t>
      </w:r>
    </w:p>
    <w:p w14:paraId="37D2966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(Karthik cries in front of counselor. Admits he feels "numb.")</w:t>
      </w:r>
    </w:p>
    <w:p w14:paraId="24E0AE0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👨‍⚕️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Psychologist:</w:t>
      </w:r>
    </w:p>
    <w:p w14:paraId="5A804C3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నువ్వు చూసింది కంటెంట్ కాదు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06F9548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నీ మెదడుని నశనం చేసే విషం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262D1B8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వయసు లోపల ఎదగాలి</w:t>
      </w:r>
      <w:r w:rsidRPr="00251301">
        <w:rPr>
          <w:rFonts w:ascii="Calibri" w:eastAsia="Times New Roman" w:hAnsi="Calibri" w:cs="Calibri"/>
          <w14:ligatures w14:val="none"/>
        </w:rPr>
        <w:t xml:space="preserve">. </w:t>
      </w:r>
      <w:r w:rsidRPr="00251301">
        <w:rPr>
          <w:rFonts w:ascii="Nirmala UI" w:eastAsia="Times New Roman" w:hAnsi="Nirmala UI" w:cs="Nirmala UI"/>
          <w:cs/>
          <w14:ligatures w14:val="none"/>
        </w:rPr>
        <w:t>వికారంలో కాదు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2B87063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606D1A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Final Scene: Detox Journey</w:t>
      </w:r>
    </w:p>
    <w:p w14:paraId="7EA529A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(Karthik uninstalls sites, deletes secret folders. Joins yoga, therapy, reconnects with family.)</w:t>
      </w:r>
    </w:p>
    <w:p w14:paraId="213B40B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792F432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వీడియోలు మార్చినదేం లేదు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252F839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వీటిని చూసిన వాడిని మాత్రం పూర్తిగా మార్చేశాయి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2AD6E9E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11D729E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Ending Message on Screen:</w:t>
      </w:r>
    </w:p>
    <w:p w14:paraId="066FD34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Don’t consume what corrupts you.</w:t>
      </w:r>
    </w:p>
    <w:p w14:paraId="0B09C38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Adulthood is a journey, not a shortcut through screens.</w:t>
      </w:r>
    </w:p>
    <w:p w14:paraId="109FFA3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Content should build you, not break you."</w:t>
      </w:r>
    </w:p>
    <w:p w14:paraId="18E685A0" w14:textId="02D7826A" w:rsidR="00251301" w:rsidRDefault="00251301" w:rsidP="00251301"/>
    <w:p w14:paraId="20B2C9FE" w14:textId="05FBD292" w:rsidR="00251301" w:rsidRDefault="00251301" w:rsidP="00251301"/>
    <w:p w14:paraId="28C9E57C" w14:textId="64759399" w:rsidR="00251301" w:rsidRDefault="00251301" w:rsidP="00251301"/>
    <w:p w14:paraId="0DAC2E59" w14:textId="217AD70A" w:rsidR="00251301" w:rsidRDefault="00251301" w:rsidP="00251301"/>
    <w:p w14:paraId="009851C9" w14:textId="6E863381" w:rsidR="00251301" w:rsidRDefault="00251301" w:rsidP="00251301"/>
    <w:p w14:paraId="2D72D181" w14:textId="28DC07A0" w:rsidR="00251301" w:rsidRDefault="00251301" w:rsidP="00251301"/>
    <w:p w14:paraId="1C1D3CB9" w14:textId="28AF5682" w:rsidR="00251301" w:rsidRDefault="00251301" w:rsidP="00251301"/>
    <w:p w14:paraId="3663325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Title: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 xml:space="preserve">నాశనం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>ఎపిసోడ్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4: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:lang w:val="en-IN"/>
          <w14:ligatures w14:val="none"/>
        </w:rPr>
        <w:t>గేమ్ స్టార్ట్ అయ్యింది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:lang w:val="en-IN"/>
          <w14:ligatures w14:val="none"/>
        </w:rPr>
        <w:t>జీవితం పాస్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:lang w:val="en-IN"/>
          <w14:ligatures w14:val="none"/>
        </w:rPr>
        <w:t>అయ్యింది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”</w:t>
      </w:r>
    </w:p>
    <w:p w14:paraId="168E2E2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Theme:</w:t>
      </w:r>
      <w:r w:rsidRPr="00251301">
        <w:rPr>
          <w:rFonts w:ascii="Calibri" w:eastAsia="Times New Roman" w:hAnsi="Calibri" w:cs="Calibri"/>
          <w14:ligatures w14:val="none"/>
        </w:rPr>
        <w:t xml:space="preserve"> Gaming addiction ruining academics, mental health, and family bonding</w:t>
      </w:r>
    </w:p>
    <w:p w14:paraId="678DA17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Length:</w:t>
      </w:r>
      <w:r w:rsidRPr="00251301">
        <w:rPr>
          <w:rFonts w:ascii="Calibri" w:eastAsia="Times New Roman" w:hAnsi="Calibri" w:cs="Calibri"/>
          <w14:ligatures w14:val="none"/>
        </w:rPr>
        <w:t xml:space="preserve"> ~10 minutes</w:t>
      </w:r>
    </w:p>
    <w:p w14:paraId="3F78A33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Tone:</w:t>
      </w:r>
      <w:r w:rsidRPr="00251301">
        <w:rPr>
          <w:rFonts w:ascii="Calibri" w:eastAsia="Times New Roman" w:hAnsi="Calibri" w:cs="Calibri"/>
          <w14:ligatures w14:val="none"/>
        </w:rPr>
        <w:t xml:space="preserve"> Addictive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Emotional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Alarming</w:t>
      </w:r>
    </w:p>
    <w:p w14:paraId="1219F29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087C1F2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🔰</w:t>
      </w:r>
      <w:r w:rsidRPr="00251301">
        <w:rPr>
          <w:rFonts w:ascii="Segoe UI Emoji" w:eastAsia="Times New Roman" w:hAnsi="Segoe UI Emoji"/>
          <w:b/>
          <w:bCs/>
          <w:sz w:val="32"/>
          <w:szCs w:val="32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Opening Voiceover</w:t>
      </w:r>
    </w:p>
    <w:p w14:paraId="1CC44A5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i/>
          <w:iCs/>
          <w14:ligatures w14:val="none"/>
        </w:rPr>
        <w:t>(Fast-cut visuals of mobile games, headphones, dark rooms, tense fingers on screen, missed calls from parents)</w:t>
      </w:r>
    </w:p>
    <w:p w14:paraId="31652C1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115986E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ముందు టైమ్ పాస్ కోసం ఆడాడు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32996B97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ఇప్పుడు టైమ్ లో జీవితం పాస్ అవుతుంది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42C15C9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ఒకే గేమ్ లో దొరికిపోయాడు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0F0AEE4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లైఫ్ లో ఒక్క లెవెల్ కూడా</w:t>
      </w:r>
      <w:r w:rsidRPr="00251301">
        <w:rPr>
          <w:rFonts w:ascii="Calibri" w:eastAsia="Times New Roman" w:hAnsi="Calibri" w:cs="Calibri"/>
          <w14:ligatures w14:val="none"/>
        </w:rPr>
        <w:t xml:space="preserve"> complete </w:t>
      </w:r>
      <w:r w:rsidRPr="00251301">
        <w:rPr>
          <w:rFonts w:ascii="Nirmala UI" w:eastAsia="Times New Roman" w:hAnsi="Nirmala UI" w:cs="Nirmala UI"/>
          <w:cs/>
          <w14:ligatures w14:val="none"/>
        </w:rPr>
        <w:t>చేయలేకపోయాడు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3164855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గేమింగ్ ఓ హాబీ అయి ఉండాలి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785D43F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ఇది నశనానికి హాబీ అయింది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2D05F66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(CUT TO TITLE CARD: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నాశనం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 – Episode 4: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గేమ్ స్టార్ట్ అయ్యింది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జీవితం పాస్ అయ్యింది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58CAE84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B3E706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🎭</w:t>
      </w:r>
      <w:r w:rsidRPr="00251301">
        <w:rPr>
          <w:rFonts w:ascii="Segoe UI Emoji" w:eastAsia="Times New Roman" w:hAnsi="Segoe UI Emoji"/>
          <w:b/>
          <w:bCs/>
          <w:sz w:val="32"/>
          <w:szCs w:val="32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Characters:</w:t>
      </w:r>
    </w:p>
    <w:p w14:paraId="256AA2CB" w14:textId="77777777" w:rsidR="00251301" w:rsidRPr="00251301" w:rsidRDefault="00251301" w:rsidP="00251301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Rohit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Gamer, addicted, bright student turned dropout</w:t>
      </w:r>
    </w:p>
    <w:p w14:paraId="06F3FFF8" w14:textId="77777777" w:rsidR="00251301" w:rsidRPr="00251301" w:rsidRDefault="00251301" w:rsidP="00251301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Karthik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Friend, warns him</w:t>
      </w:r>
    </w:p>
    <w:p w14:paraId="59AF85BD" w14:textId="77777777" w:rsidR="00251301" w:rsidRPr="00251301" w:rsidRDefault="00251301" w:rsidP="00251301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Rohit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s Father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Strict, worried</w:t>
      </w:r>
    </w:p>
    <w:p w14:paraId="3DAA89CA" w14:textId="77777777" w:rsidR="00251301" w:rsidRPr="00251301" w:rsidRDefault="00251301" w:rsidP="00251301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Online Gaming Group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Anonymous influencers</w:t>
      </w:r>
    </w:p>
    <w:p w14:paraId="5274D3F6" w14:textId="77777777" w:rsidR="00251301" w:rsidRPr="00251301" w:rsidRDefault="00251301" w:rsidP="00251301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Principal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Confronts decline</w:t>
      </w:r>
    </w:p>
    <w:p w14:paraId="66F46C7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49F1105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1: Hostel Room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3AM</w:t>
      </w:r>
    </w:p>
    <w:p w14:paraId="400D3CB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(Rohit playing PUBG/Free Fire with full focus. Loud tapping. Headphones on. Alarm for class rings. He ignores.)</w:t>
      </w:r>
    </w:p>
    <w:p w14:paraId="56DF012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Rohit:</w:t>
      </w:r>
    </w:p>
    <w:p w14:paraId="443C631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"One more match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just one more chicken dinner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5BB1C04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4D2AE8C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ఇక్కడ విన్నర్ అయ్యాడు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02309A2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 xml:space="preserve">కానీ అసలైన లైఫ్ లో వాడికి </w:t>
      </w:r>
      <w:r w:rsidRPr="00251301">
        <w:rPr>
          <w:rFonts w:ascii="Calibri" w:eastAsia="Times New Roman" w:hAnsi="Calibri"/>
          <w:cs/>
          <w14:ligatures w14:val="none"/>
        </w:rPr>
        <w:t>‘</w:t>
      </w:r>
      <w:r w:rsidRPr="00251301">
        <w:rPr>
          <w:rFonts w:ascii="Calibri" w:eastAsia="Times New Roman" w:hAnsi="Calibri" w:cs="Calibri"/>
          <w14:ligatures w14:val="none"/>
        </w:rPr>
        <w:t>game over</w:t>
      </w:r>
      <w:r w:rsidRPr="00251301">
        <w:rPr>
          <w:rFonts w:ascii="Calibri" w:eastAsia="Times New Roman" w:hAnsi="Calibri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 xml:space="preserve"> already."</w:t>
      </w:r>
    </w:p>
    <w:p w14:paraId="1D96495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29888EE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2: Class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Morning</w:t>
      </w:r>
    </w:p>
    <w:p w14:paraId="76DE63B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(Rohit asleep on bench. Teacher calls him out.)</w:t>
      </w:r>
    </w:p>
    <w:p w14:paraId="4CA5629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👨‍🏫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Teacher:</w:t>
      </w:r>
    </w:p>
    <w:p w14:paraId="7FC40A5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"Rohit! Are you even attending college or playing tournaments?"</w:t>
      </w:r>
    </w:p>
    <w:p w14:paraId="1ECE142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Rohit (wakes suddenly):</w:t>
      </w:r>
    </w:p>
    <w:p w14:paraId="62E921B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"Sir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I was unwell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 (yawns)</w:t>
      </w:r>
    </w:p>
    <w:p w14:paraId="24BF771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Karthik (whispers):</w:t>
      </w:r>
    </w:p>
    <w:p w14:paraId="6048B91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"Bro,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idhi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normal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kadhu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neeku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de-addiction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kavali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60F1C4B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614185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3: Rohit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s Room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Day</w:t>
      </w:r>
    </w:p>
    <w:p w14:paraId="3BF5969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(Screen time report shows: 11 hours gaming daily. Missed 5 calls from Dad.)</w:t>
      </w:r>
    </w:p>
    <w:p w14:paraId="57A0184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📱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Dad (on call):</w:t>
      </w:r>
    </w:p>
    <w:p w14:paraId="33CFE5F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"Rohit! Engineering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chadavaledu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atleast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neeku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edaina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realization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undha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?"</w:t>
      </w:r>
    </w:p>
    <w:p w14:paraId="49B6C2F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Rohit (murmuring):</w:t>
      </w:r>
    </w:p>
    <w:p w14:paraId="0363914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"Na game lo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world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undhi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evaru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ardham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chesukoru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."</w:t>
      </w:r>
    </w:p>
    <w:p w14:paraId="1DC9D03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6245FCB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"Virtual world </w:t>
      </w:r>
      <w:r w:rsidRPr="00251301">
        <w:rPr>
          <w:rFonts w:ascii="Nirmala UI" w:eastAsia="Times New Roman" w:hAnsi="Nirmala UI" w:cs="Nirmala UI"/>
          <w:cs/>
          <w14:ligatures w14:val="none"/>
        </w:rPr>
        <w:t>లో</w:t>
      </w:r>
      <w:r w:rsidRPr="00251301">
        <w:rPr>
          <w:rFonts w:ascii="Calibri" w:eastAsia="Times New Roman" w:hAnsi="Calibri" w:cs="Calibri"/>
          <w14:ligatures w14:val="none"/>
        </w:rPr>
        <w:t xml:space="preserve"> hero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31FCC27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Real world </w:t>
      </w:r>
      <w:r w:rsidRPr="00251301">
        <w:rPr>
          <w:rFonts w:ascii="Nirmala UI" w:eastAsia="Times New Roman" w:hAnsi="Nirmala UI" w:cs="Nirmala UI"/>
          <w:cs/>
          <w14:ligatures w14:val="none"/>
        </w:rPr>
        <w:t>లో</w:t>
      </w:r>
      <w:r w:rsidRPr="00251301">
        <w:rPr>
          <w:rFonts w:ascii="Calibri" w:eastAsia="Times New Roman" w:hAnsi="Calibri" w:cs="Calibri"/>
          <w14:ligatures w14:val="none"/>
        </w:rPr>
        <w:t xml:space="preserve"> zero."</w:t>
      </w:r>
    </w:p>
    <w:p w14:paraId="48BC00E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6F7A886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4: Online Group Chat</w:t>
      </w:r>
    </w:p>
    <w:p w14:paraId="4AD0FC3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(Anonymous gaming group chats on Discord.)</w:t>
      </w:r>
    </w:p>
    <w:p w14:paraId="4E68A76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Stranger 1:</w:t>
      </w:r>
    </w:p>
    <w:p w14:paraId="1FEB7AC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"Skip family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skip food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only rank matters."</w:t>
      </w:r>
    </w:p>
    <w:p w14:paraId="27D1118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Stranger 2:</w:t>
      </w:r>
    </w:p>
    <w:p w14:paraId="1A99887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"Stay awake </w:t>
      </w:r>
      <w:r w:rsidRPr="00251301">
        <w:rPr>
          <w:rFonts w:ascii="Calibri" w:eastAsia="Times New Roman" w:hAnsi="Calibri" w:hint="cs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legends don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t sleep."</w:t>
      </w:r>
    </w:p>
    <w:p w14:paraId="0F13ECD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Rohit:</w:t>
      </w:r>
    </w:p>
    <w:p w14:paraId="0A7261E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"I want to be a legend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6123AF2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103D7F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5: Principal Office</w:t>
      </w:r>
    </w:p>
    <w:p w14:paraId="7B8011C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(Principal shows Rohit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s attendance, zero internal marks.)</w:t>
      </w:r>
    </w:p>
    <w:p w14:paraId="7B37590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👨‍🏫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Principal:</w:t>
      </w:r>
    </w:p>
    <w:p w14:paraId="155F826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"You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re playing with your future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not just games."</w:t>
      </w:r>
    </w:p>
    <w:p w14:paraId="0C1AF5C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Rohit (silent):</w:t>
      </w:r>
    </w:p>
    <w:p w14:paraId="0152870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"Can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t stop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can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t breathe without it."</w:t>
      </w:r>
    </w:p>
    <w:p w14:paraId="56135EA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402211B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ఒక్కసారి దాని లోపలికి వెళ్తే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760E8CD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బయటకు రాలేని గేమ్ ఇది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273F165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A49AF0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Final Scene: Collapse</w:t>
      </w:r>
    </w:p>
    <w:p w14:paraId="37CD413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(Rohit collapses during game from exhaustion. Taken to hospital. Later seen watching kids play cricket outside silently, without a phone.)</w:t>
      </w:r>
    </w:p>
    <w:p w14:paraId="584BBD5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6CAC5F37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ఒక ఆట ఆడాడు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జీవితం నష్టపోయాడు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2BCDB74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"Game Start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anukunna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time lo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జీవితం</w:t>
      </w:r>
      <w:r w:rsidRPr="00251301">
        <w:rPr>
          <w:rFonts w:ascii="Calibri" w:eastAsia="Times New Roman" w:hAnsi="Calibri" w:cs="Calibri"/>
          <w14:ligatures w14:val="none"/>
        </w:rPr>
        <w:t xml:space="preserve"> Pause </w:t>
      </w:r>
      <w:r w:rsidRPr="00251301">
        <w:rPr>
          <w:rFonts w:ascii="Nirmala UI" w:eastAsia="Times New Roman" w:hAnsi="Nirmala UI" w:cs="Nirmala UI"/>
          <w:cs/>
          <w14:ligatures w14:val="none"/>
        </w:rPr>
        <w:t>అయింది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0DFD8AE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52C6341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Ending Message on Screen:</w:t>
      </w:r>
    </w:p>
    <w:p w14:paraId="18C8C8A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Don’t lose your life over a digital illusion.</w:t>
      </w:r>
    </w:p>
    <w:p w14:paraId="69C6329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Games are to play… not to live in.</w:t>
      </w:r>
    </w:p>
    <w:p w14:paraId="738EA93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Wake up before your game ends."</w:t>
      </w:r>
    </w:p>
    <w:p w14:paraId="69966FC6" w14:textId="06A0BCDC" w:rsidR="00251301" w:rsidRDefault="00251301" w:rsidP="00251301"/>
    <w:p w14:paraId="5F79EC15" w14:textId="6362C941" w:rsidR="00251301" w:rsidRDefault="00251301" w:rsidP="00251301"/>
    <w:p w14:paraId="5FCFA478" w14:textId="3BE571FA" w:rsidR="00251301" w:rsidRDefault="00251301" w:rsidP="00251301"/>
    <w:p w14:paraId="6C524A40" w14:textId="2BF76F90" w:rsidR="00251301" w:rsidRDefault="00251301" w:rsidP="00251301"/>
    <w:p w14:paraId="4E7FB9F5" w14:textId="150DD342" w:rsidR="00251301" w:rsidRDefault="00251301" w:rsidP="00251301"/>
    <w:p w14:paraId="7C7D6B9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Title: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 xml:space="preserve">నాశనం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>ఎపిసోడ్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5: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:lang w:val="en-IN"/>
          <w14:ligatures w14:val="none"/>
        </w:rPr>
        <w:t>రిలేషన్‌షిప్‌లో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lang w:val="en-IN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:lang w:val="en-IN"/>
          <w14:ligatures w14:val="none"/>
        </w:rPr>
        <w:t>రొమాన్స్ కంటే రచ్చే ఎక్కువ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”</w:t>
      </w:r>
    </w:p>
    <w:p w14:paraId="7296189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Theme:</w:t>
      </w:r>
      <w:r w:rsidRPr="00251301">
        <w:rPr>
          <w:rFonts w:ascii="Calibri" w:eastAsia="Times New Roman" w:hAnsi="Calibri" w:cs="Calibri"/>
          <w14:ligatures w14:val="none"/>
        </w:rPr>
        <w:t xml:space="preserve"> Toxic college relationships, fake love, emotional manipulation, breakups turning violent or depressive</w:t>
      </w:r>
    </w:p>
    <w:p w14:paraId="033B09E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Length:</w:t>
      </w:r>
      <w:r w:rsidRPr="00251301">
        <w:rPr>
          <w:rFonts w:ascii="Calibri" w:eastAsia="Times New Roman" w:hAnsi="Calibri" w:cs="Calibri"/>
          <w14:ligatures w14:val="none"/>
        </w:rPr>
        <w:t xml:space="preserve"> ~10 minutes</w:t>
      </w:r>
    </w:p>
    <w:p w14:paraId="0AF734F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Tone:</w:t>
      </w:r>
      <w:r w:rsidRPr="00251301">
        <w:rPr>
          <w:rFonts w:ascii="Calibri" w:eastAsia="Times New Roman" w:hAnsi="Calibri" w:cs="Calibri"/>
          <w14:ligatures w14:val="none"/>
        </w:rPr>
        <w:t xml:space="preserve"> Emotional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Real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Alarming</w:t>
      </w:r>
    </w:p>
    <w:p w14:paraId="48B89A7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6D0B904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🔰</w:t>
      </w:r>
      <w:r w:rsidRPr="00251301">
        <w:rPr>
          <w:rFonts w:ascii="Segoe UI Emoji" w:eastAsia="Times New Roman" w:hAnsi="Segoe UI Emoji"/>
          <w:b/>
          <w:bCs/>
          <w:sz w:val="32"/>
          <w:szCs w:val="32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Opening Voiceover</w:t>
      </w:r>
    </w:p>
    <w:p w14:paraId="6FABE84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i/>
          <w:iCs/>
          <w14:ligatures w14:val="none"/>
        </w:rPr>
        <w:t>(Visuals of couples fighting on campus, silent breakups, social media stalking, tears behind reels)</w:t>
      </w:r>
    </w:p>
    <w:p w14:paraId="30FA29C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0821B69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ప్రేమ పేరుతో మొదలయ్యింది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1066D65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అహంకారం మీద ఆగిపోయింది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543A6BE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కలలు కలిపింది ప్రేమ కాదు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604A46A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కలలు చూర్చినది ప్రేమ పేరిట వచ్చిన మాయ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1C851DF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ఇప్పటి రిలేషన్‌షిప్‌ లలో ప్రేమ కన్నా పబ్లిసిటీ ఎక్కువ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39DAF6B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బ్రేకప్ కన్నా రచ్చ ఎక్కువ</w:t>
      </w:r>
      <w:r w:rsidRPr="00251301">
        <w:rPr>
          <w:rFonts w:ascii="Calibri" w:eastAsia="Times New Roman" w:hAnsi="Calibri" w:cs="Calibri"/>
          <w14:ligatures w14:val="none"/>
        </w:rPr>
        <w:t>!"</w:t>
      </w:r>
    </w:p>
    <w:p w14:paraId="203721C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(CUT TO TITLE CARD: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నాశనం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 – Episode 5: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రిలేషన్‌షిప్‌లో రొమాన్స్ కంటే రచ్చే ఎక్కువ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7E1850B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05DE8DB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🎭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Characters:</w:t>
      </w:r>
    </w:p>
    <w:p w14:paraId="45EFC00F" w14:textId="77777777" w:rsidR="00251301" w:rsidRPr="00251301" w:rsidRDefault="00251301" w:rsidP="00251301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Meghana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Emotionally sensitive student</w:t>
      </w:r>
    </w:p>
    <w:p w14:paraId="19A7CEBA" w14:textId="77777777" w:rsidR="00251301" w:rsidRPr="00251301" w:rsidRDefault="00251301" w:rsidP="00251301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:b/>
          <w:bCs/>
          <w14:ligatures w14:val="none"/>
        </w:rPr>
        <w:t>Abhi</w:t>
      </w:r>
      <w:proofErr w:type="spellEnd"/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Popular guy, uses Meghana for fame</w:t>
      </w:r>
    </w:p>
    <w:p w14:paraId="55B26FCA" w14:textId="77777777" w:rsidR="00251301" w:rsidRPr="00251301" w:rsidRDefault="00251301" w:rsidP="00251301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:b/>
          <w:bCs/>
          <w14:ligatures w14:val="none"/>
        </w:rPr>
        <w:t>Divya</w:t>
      </w:r>
      <w:proofErr w:type="spellEnd"/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Meghana</w:t>
      </w:r>
      <w:r w:rsidRPr="00251301">
        <w:rPr>
          <w:rFonts w:ascii="Calibri" w:eastAsia="Times New Roman" w:hAnsi="Calibri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s roommate, mature</w:t>
      </w:r>
    </w:p>
    <w:p w14:paraId="39777765" w14:textId="77777777" w:rsidR="00251301" w:rsidRPr="00251301" w:rsidRDefault="00251301" w:rsidP="00251301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College Counselor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Tries to intervene</w:t>
      </w:r>
    </w:p>
    <w:p w14:paraId="372C1D75" w14:textId="77777777" w:rsidR="00251301" w:rsidRPr="00251301" w:rsidRDefault="00251301" w:rsidP="00251301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:b/>
          <w:bCs/>
          <w14:ligatures w14:val="none"/>
        </w:rPr>
        <w:t>Abhi</w:t>
      </w:r>
      <w:proofErr w:type="spellEnd"/>
      <w:r w:rsidRPr="00251301">
        <w:rPr>
          <w:rFonts w:ascii="Calibri" w:eastAsia="Times New Roman" w:hAnsi="Calibri"/>
          <w:b/>
          <w:bCs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s Gang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Adds peer pressure, records private moments</w:t>
      </w:r>
    </w:p>
    <w:p w14:paraId="3272DB1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B4B9CB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1: College Garden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Day</w:t>
      </w:r>
    </w:p>
    <w:p w14:paraId="1EC78AB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(Meghana and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Abhi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recording a reel together. Fake laughs, kiss emoji stickers, captions like </w:t>
      </w:r>
      <w:r w:rsidRPr="00251301">
        <w:rPr>
          <w:rFonts w:ascii="Calibri" w:eastAsia="Times New Roman" w:hAnsi="Calibri"/>
          <w:cs/>
          <w14:ligatures w14:val="none"/>
        </w:rPr>
        <w:t>“</w:t>
      </w:r>
      <w:r w:rsidRPr="00251301">
        <w:rPr>
          <w:rFonts w:ascii="Calibri" w:eastAsia="Times New Roman" w:hAnsi="Calibri" w:cs="Calibri"/>
          <w14:ligatures w14:val="none"/>
        </w:rPr>
        <w:t xml:space="preserve">Forever </w:t>
      </w:r>
      <w:r w:rsidRPr="00251301">
        <w:rPr>
          <w:rFonts w:ascii="Segoe UI Emoji" w:eastAsia="Times New Roman" w:hAnsi="Segoe UI Emoji" w:cs="Segoe UI Emoji" w:hint="cs"/>
          <w:cs/>
          <w14:ligatures w14:val="none"/>
        </w:rPr>
        <w:t>❤️</w:t>
      </w:r>
      <w:r w:rsidRPr="00251301">
        <w:rPr>
          <w:rFonts w:ascii="Calibri" w:eastAsia="Times New Roman" w:hAnsi="Calibri"/>
          <w:cs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6820985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Abhi</w:t>
      </w:r>
      <w:proofErr w:type="spellEnd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:</w:t>
      </w:r>
    </w:p>
    <w:p w14:paraId="45804A7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"Views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techukoledhe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ra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next time beach lo shoot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cheddam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."</w:t>
      </w:r>
    </w:p>
    <w:p w14:paraId="65B5BEC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Meghana (shy):</w:t>
      </w:r>
    </w:p>
    <w:p w14:paraId="0864A25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Idhi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private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kadha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Abhi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?"</w:t>
      </w:r>
    </w:p>
    <w:p w14:paraId="17B40F5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Abhi</w:t>
      </w:r>
      <w:proofErr w:type="spellEnd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:</w:t>
      </w:r>
    </w:p>
    <w:p w14:paraId="71BC3CA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"Private ante views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ravu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babe. Trust me."</w:t>
      </w:r>
    </w:p>
    <w:p w14:paraId="5D6F2B7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0CE3E7A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ఇప్పుడు ప్రేమలో పబ్లిక్</w:t>
      </w:r>
      <w:r w:rsidRPr="00251301">
        <w:rPr>
          <w:rFonts w:ascii="Calibri" w:eastAsia="Times New Roman" w:hAnsi="Calibri" w:cs="Calibri"/>
          <w14:ligatures w14:val="none"/>
        </w:rPr>
        <w:t xml:space="preserve"> display compulsory </w:t>
      </w:r>
      <w:r w:rsidRPr="00251301">
        <w:rPr>
          <w:rFonts w:ascii="Nirmala UI" w:eastAsia="Times New Roman" w:hAnsi="Nirmala UI" w:cs="Nirmala UI"/>
          <w:cs/>
          <w14:ligatures w14:val="none"/>
        </w:rPr>
        <w:t>అయింది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1E3B911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వెళ్లిపోయాక మాత్రమే</w:t>
      </w:r>
      <w:r w:rsidRPr="00251301">
        <w:rPr>
          <w:rFonts w:ascii="Calibri" w:eastAsia="Times New Roman" w:hAnsi="Calibri" w:cs="Calibri"/>
          <w14:ligatures w14:val="none"/>
        </w:rPr>
        <w:t xml:space="preserve"> private pain </w:t>
      </w:r>
      <w:r w:rsidRPr="00251301">
        <w:rPr>
          <w:rFonts w:ascii="Nirmala UI" w:eastAsia="Times New Roman" w:hAnsi="Nirmala UI" w:cs="Nirmala UI"/>
          <w:cs/>
          <w14:ligatures w14:val="none"/>
        </w:rPr>
        <w:t>తెలుస్తుంది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6E3A16D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458C119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2: Hostel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Night</w:t>
      </w:r>
    </w:p>
    <w:p w14:paraId="298CEBF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Divya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sees Meghana crying silently, watching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Abhi's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new post with another girl.)</w:t>
      </w:r>
    </w:p>
    <w:p w14:paraId="1E45F99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Divya</w:t>
      </w:r>
      <w:proofErr w:type="spellEnd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:</w:t>
      </w:r>
    </w:p>
    <w:p w14:paraId="7D85D86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Neeku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value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leni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vaadini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enduku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pattukuntunnav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Megha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?"</w:t>
      </w:r>
    </w:p>
    <w:p w14:paraId="12CC7FA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Meghana:</w:t>
      </w:r>
    </w:p>
    <w:p w14:paraId="4A49EA0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Naku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vadu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vaddu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ani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cheppagalanu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10A40FDF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kani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nenu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vadilesina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vallani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vadalalekapothunnanu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."</w:t>
      </w:r>
    </w:p>
    <w:p w14:paraId="0101A51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728583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3: College Corridor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Fight</w:t>
      </w:r>
    </w:p>
    <w:p w14:paraId="21CC706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Abhi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mocks Meghana with friends. Shows her chats, laughs.)</w:t>
      </w:r>
    </w:p>
    <w:p w14:paraId="3AFFDBA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Abhi</w:t>
      </w:r>
      <w:proofErr w:type="spellEnd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:</w:t>
      </w:r>
    </w:p>
    <w:p w14:paraId="049997A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"She said she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ll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die without me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look at this love drama!"</w:t>
      </w:r>
    </w:p>
    <w:p w14:paraId="135B347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(Meghana sees it. Shakes in anger.)</w:t>
      </w:r>
    </w:p>
    <w:p w14:paraId="2CF964F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76A260F7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నమ్మకాన్ని ప్రేమ అన్నాడు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4E6EE7C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నవ్వుతున్నాడు ఇప్పుడు నోట్లతో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ఆమె కన్నీళ్లతో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0FBDB30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B8ACEB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4: Counselor Room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Emotional Breakdown</w:t>
      </w:r>
    </w:p>
    <w:p w14:paraId="1728356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(Meghana finally meets college counselor.)</w:t>
      </w:r>
    </w:p>
    <w:p w14:paraId="7C95161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👨‍⚕️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Counselor</w:t>
      </w:r>
      <w:proofErr w:type="spellEnd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:</w:t>
      </w:r>
    </w:p>
    <w:p w14:paraId="7E7E601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"This is not heartbreak. This is harassment.</w:t>
      </w:r>
    </w:p>
    <w:p w14:paraId="5139B22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Nuvvu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vadilesina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love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kaadu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vadilesina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poison."</w:t>
      </w:r>
    </w:p>
    <w:p w14:paraId="2D74E4A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Meghana:</w:t>
      </w:r>
      <w:r w:rsidRPr="00251301">
        <w:rPr>
          <w:rFonts w:ascii="Calibri" w:eastAsia="Times New Roman" w:hAnsi="Calibri" w:cs="Calibri"/>
          <w14:ligatures w14:val="none"/>
        </w:rPr>
        <w:t xml:space="preserve"> (tears falling)</w:t>
      </w:r>
    </w:p>
    <w:p w14:paraId="78759E8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"Na pain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weakness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laga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tiskunnadu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534EBD0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kani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ippudu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nenu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weak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kaadhu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."</w:t>
      </w:r>
    </w:p>
    <w:p w14:paraId="0EB6099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8999B3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5: Public Confrontation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Redemption</w:t>
      </w:r>
    </w:p>
    <w:p w14:paraId="37E5BA1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(Meghana posts video </w:t>
      </w:r>
      <w:r w:rsidRPr="00251301">
        <w:rPr>
          <w:rFonts w:ascii="Calibri" w:eastAsia="Times New Roman" w:hAnsi="Calibri" w:hint="cs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speaking her truth. Faces crowd confidently.)</w:t>
      </w:r>
    </w:p>
    <w:p w14:paraId="03210E7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Meghana (to camera):</w:t>
      </w:r>
    </w:p>
    <w:p w14:paraId="2634228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"Videos delete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cheyyatledu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391E4DB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kani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నా మౌనం</w:t>
      </w:r>
      <w:r w:rsidRPr="00251301">
        <w:rPr>
          <w:rFonts w:ascii="Calibri" w:eastAsia="Times New Roman" w:hAnsi="Calibri" w:cs="Calibri"/>
          <w14:ligatures w14:val="none"/>
        </w:rPr>
        <w:t xml:space="preserve"> delete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chesanu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."</w:t>
      </w:r>
    </w:p>
    <w:p w14:paraId="5A987C2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Abhi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laanti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vallaki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silence is support. I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m done being silent."</w:t>
      </w:r>
    </w:p>
    <w:p w14:paraId="26E0157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7DA3AD7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ఇది ప్రేమకోసం కాదు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0B42ECD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ప్రేమ పేరిట జరిగిన నాశనానికి నిలదీసే సాహసం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21851E4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0AE703F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Ending Message on Screen:</w:t>
      </w:r>
    </w:p>
    <w:p w14:paraId="5B8F54A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Don’t let fake love destroy real you.</w:t>
      </w:r>
    </w:p>
    <w:p w14:paraId="24B02AB2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Breakups are not ends… they are escapes.</w:t>
      </w:r>
    </w:p>
    <w:p w14:paraId="1562AAD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Speak up. Heal. Move forward.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4E6E49FE" w14:textId="7A4CB4EB" w:rsidR="00251301" w:rsidRDefault="00251301" w:rsidP="00251301"/>
    <w:p w14:paraId="6BC589D0" w14:textId="1444E6E1" w:rsidR="00251301" w:rsidRDefault="00251301" w:rsidP="00251301"/>
    <w:p w14:paraId="3259F206" w14:textId="3FA69111" w:rsidR="00251301" w:rsidRDefault="00251301" w:rsidP="00251301"/>
    <w:p w14:paraId="74181E8D" w14:textId="5C58FE35" w:rsidR="00251301" w:rsidRDefault="00251301" w:rsidP="00251301"/>
    <w:p w14:paraId="5D1D222D" w14:textId="41B4F9E8" w:rsidR="00251301" w:rsidRDefault="00251301" w:rsidP="00251301"/>
    <w:p w14:paraId="56E3FFCA" w14:textId="03D8BF4E" w:rsidR="00251301" w:rsidRDefault="00251301" w:rsidP="00251301"/>
    <w:p w14:paraId="5EA9B3F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Title: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 xml:space="preserve">నాశనం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>ఎపిసోడ్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6:</w:t>
      </w:r>
    </w:p>
    <w:p w14:paraId="2F696F9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/>
          <w:b/>
          <w:bCs/>
          <w:cs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14:ligatures w14:val="none"/>
        </w:rPr>
        <w:t>చదువు కన్నా చిరునవ్వు ఫేక్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>”</w:t>
      </w:r>
    </w:p>
    <w:p w14:paraId="7AEB709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Theme:</w:t>
      </w:r>
      <w:r w:rsidRPr="00251301">
        <w:rPr>
          <w:rFonts w:ascii="Calibri" w:eastAsia="Times New Roman" w:hAnsi="Calibri" w:cs="Calibri"/>
          <w14:ligatures w14:val="none"/>
        </w:rPr>
        <w:t xml:space="preserve"> Academic pressure, performance anxiety, and hidden depression masked by fake smiles</w:t>
      </w:r>
    </w:p>
    <w:p w14:paraId="354B1E2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Length:</w:t>
      </w:r>
      <w:r w:rsidRPr="00251301">
        <w:rPr>
          <w:rFonts w:ascii="Calibri" w:eastAsia="Times New Roman" w:hAnsi="Calibri" w:cs="Calibri"/>
          <w14:ligatures w14:val="none"/>
        </w:rPr>
        <w:t xml:space="preserve"> ~10 minutes</w:t>
      </w:r>
    </w:p>
    <w:p w14:paraId="1DD1B5F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Tone:</w:t>
      </w:r>
      <w:r w:rsidRPr="00251301">
        <w:rPr>
          <w:rFonts w:ascii="Calibri" w:eastAsia="Times New Roman" w:hAnsi="Calibri" w:cs="Calibri"/>
          <w14:ligatures w14:val="none"/>
        </w:rPr>
        <w:t xml:space="preserve"> Dark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Emotional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Thought-provoking</w:t>
      </w:r>
    </w:p>
    <w:p w14:paraId="113D68E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BEDCF3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🔰</w:t>
      </w:r>
      <w:r w:rsidRPr="00251301">
        <w:rPr>
          <w:rFonts w:ascii="Segoe UI Emoji" w:eastAsia="Times New Roman" w:hAnsi="Segoe UI Emoji"/>
          <w:b/>
          <w:bCs/>
          <w:sz w:val="32"/>
          <w:szCs w:val="32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Opening Voiceover</w:t>
      </w:r>
    </w:p>
    <w:p w14:paraId="6D33496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i/>
          <w:iCs/>
          <w14:ligatures w14:val="none"/>
        </w:rPr>
        <w:t xml:space="preserve">(Visuals: students in exam halls, crying silently in hostel rooms, Insta posts with </w:t>
      </w:r>
      <w:r w:rsidRPr="00251301">
        <w:rPr>
          <w:rFonts w:ascii="Calibri" w:eastAsia="Times New Roman" w:hAnsi="Calibri"/>
          <w:i/>
          <w:iCs/>
          <w:cs/>
          <w14:ligatures w14:val="none"/>
        </w:rPr>
        <w:t>“</w:t>
      </w:r>
      <w:r w:rsidRPr="00251301">
        <w:rPr>
          <w:rFonts w:ascii="Segoe UI Emoji" w:eastAsia="Times New Roman" w:hAnsi="Segoe UI Emoji" w:cs="Segoe UI Emoji" w:hint="cs"/>
          <w:i/>
          <w:iCs/>
          <w:cs/>
          <w14:ligatures w14:val="none"/>
        </w:rPr>
        <w:t>🙂</w:t>
      </w:r>
      <w:r w:rsidRPr="00251301">
        <w:rPr>
          <w:rFonts w:ascii="Calibri" w:eastAsia="Times New Roman" w:hAnsi="Calibri"/>
          <w:i/>
          <w:iCs/>
          <w:cs/>
          <w14:ligatures w14:val="none"/>
        </w:rPr>
        <w:t>”</w:t>
      </w:r>
      <w:r w:rsidRPr="00251301">
        <w:rPr>
          <w:rFonts w:ascii="Calibri" w:eastAsia="Times New Roman" w:hAnsi="Calibri" w:cs="Calibri"/>
          <w:i/>
          <w:iCs/>
          <w14:ligatures w14:val="none"/>
        </w:rPr>
        <w:t xml:space="preserve"> while hands shake under desks)</w:t>
      </w:r>
    </w:p>
    <w:p w14:paraId="63938E6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2ECB79E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సగం పీడన తల్లిదండ్రులది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4F10ADB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మిగతా సగం పోటీ ప్రపంచం పీడన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4DE5500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పాస్ అయ్యాడా అని చూస్తారు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713BCA6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పగలే నిద్రపోయాడా అని ఎవరూ అడగరు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1DD08B3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చిరునవ్వుతో బ్రేక్ డౌన్ కనిపించదు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64788C1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మెదడులో నశనం స్టార్ట్ అయిపోతుంది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7FA2945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(CUT TO TITLE CARD: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నాశనం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 – Episode 6: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చదువు కన్నా చిరునవ్వు ఫేక్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1B22770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143BEBE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🎭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Characters:</w:t>
      </w:r>
    </w:p>
    <w:p w14:paraId="59D6D463" w14:textId="77777777" w:rsidR="00251301" w:rsidRPr="00251301" w:rsidRDefault="00251301" w:rsidP="00251301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Harsha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Topped in school, struggling in </w:t>
      </w:r>
      <w:proofErr w:type="spellStart"/>
      <w:proofErr w:type="gramStart"/>
      <w:r w:rsidRPr="00251301">
        <w:rPr>
          <w:rFonts w:ascii="Calibri" w:eastAsia="Times New Roman" w:hAnsi="Calibri" w:cs="Calibri"/>
          <w14:ligatures w14:val="none"/>
        </w:rPr>
        <w:t>B.Tech</w:t>
      </w:r>
      <w:proofErr w:type="spellEnd"/>
      <w:proofErr w:type="gramEnd"/>
    </w:p>
    <w:p w14:paraId="219ECC62" w14:textId="77777777" w:rsidR="00251301" w:rsidRPr="00251301" w:rsidRDefault="00251301" w:rsidP="00251301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Lecturer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Cold, marks-focused</w:t>
      </w:r>
    </w:p>
    <w:p w14:paraId="64138D16" w14:textId="77777777" w:rsidR="00251301" w:rsidRPr="00251301" w:rsidRDefault="00251301" w:rsidP="00251301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Mother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Proud, pressuring</w:t>
      </w:r>
    </w:p>
    <w:p w14:paraId="5D187BC1" w14:textId="77777777" w:rsidR="00251301" w:rsidRPr="00251301" w:rsidRDefault="00251301" w:rsidP="00251301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Satya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Hostel roommate, silent observer</w:t>
      </w:r>
    </w:p>
    <w:p w14:paraId="0F507122" w14:textId="77777777" w:rsidR="00251301" w:rsidRPr="00251301" w:rsidRDefault="00251301" w:rsidP="00251301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Counselor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Tries to help before it</w:t>
      </w:r>
      <w:r w:rsidRPr="00251301">
        <w:rPr>
          <w:rFonts w:ascii="Calibri" w:eastAsia="Times New Roman" w:hAnsi="Calibri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s too late</w:t>
      </w:r>
    </w:p>
    <w:p w14:paraId="1C10ECE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505D6C0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1: Exam Hall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Time Pressure</w:t>
      </w:r>
    </w:p>
    <w:p w14:paraId="2B062A0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(Harsha sweating. Clock ticking. Others writing fast. Harsha stares at question paper.)</w:t>
      </w:r>
    </w:p>
    <w:p w14:paraId="26870E1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Harsha (V.O):</w:t>
      </w:r>
    </w:p>
    <w:p w14:paraId="263416A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"10th lo topper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37566C32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ఇక్కడ</w:t>
      </w:r>
      <w:r w:rsidRPr="00251301">
        <w:rPr>
          <w:rFonts w:ascii="Calibri" w:eastAsia="Times New Roman" w:hAnsi="Calibri" w:cs="Calibri"/>
          <w14:ligatures w14:val="none"/>
        </w:rPr>
        <w:t xml:space="preserve"> answer paper lo line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guda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r w:rsidRPr="00251301">
        <w:rPr>
          <w:rFonts w:ascii="Nirmala UI" w:eastAsia="Times New Roman" w:hAnsi="Nirmala UI" w:cs="Nirmala UI"/>
          <w:cs/>
          <w14:ligatures w14:val="none"/>
        </w:rPr>
        <w:t>రాయలేకపోతున్నా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09819E5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4CA46A3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చదువులో పడిపోయే దశ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5A8A9392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జీవితాన్నే వదిలేయడానికే</w:t>
      </w:r>
      <w:r w:rsidRPr="00251301">
        <w:rPr>
          <w:rFonts w:ascii="Calibri" w:eastAsia="Times New Roman" w:hAnsi="Calibri" w:cs="Calibri"/>
          <w14:ligatures w14:val="none"/>
        </w:rPr>
        <w:t xml:space="preserve"> reason </w:t>
      </w:r>
      <w:r w:rsidRPr="00251301">
        <w:rPr>
          <w:rFonts w:ascii="Nirmala UI" w:eastAsia="Times New Roman" w:hAnsi="Nirmala UI" w:cs="Nirmala UI"/>
          <w:cs/>
          <w14:ligatures w14:val="none"/>
        </w:rPr>
        <w:t>అయింది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114C239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0FEA37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2: Hostel Room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Night</w:t>
      </w:r>
    </w:p>
    <w:p w14:paraId="33D0C70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(Harsha staring at ceiling. Smiles while texting </w:t>
      </w:r>
      <w:r w:rsidRPr="00251301">
        <w:rPr>
          <w:rFonts w:ascii="Calibri" w:eastAsia="Times New Roman" w:hAnsi="Calibri"/>
          <w:cs/>
          <w14:ligatures w14:val="none"/>
        </w:rPr>
        <w:t>“</w:t>
      </w:r>
      <w:r w:rsidRPr="00251301">
        <w:rPr>
          <w:rFonts w:ascii="Calibri" w:eastAsia="Times New Roman" w:hAnsi="Calibri" w:cs="Calibri"/>
          <w14:ligatures w14:val="none"/>
        </w:rPr>
        <w:t>I</w:t>
      </w:r>
      <w:r w:rsidRPr="00251301">
        <w:rPr>
          <w:rFonts w:ascii="Calibri" w:eastAsia="Times New Roman" w:hAnsi="Calibri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 xml:space="preserve">m good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amma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r w:rsidRPr="00251301">
        <w:rPr>
          <w:rFonts w:ascii="Segoe UI Emoji" w:eastAsia="Times New Roman" w:hAnsi="Segoe UI Emoji" w:cs="Segoe UI Emoji" w:hint="cs"/>
          <w:cs/>
          <w14:ligatures w14:val="none"/>
        </w:rPr>
        <w:t>😊</w:t>
      </w:r>
      <w:r w:rsidRPr="00251301">
        <w:rPr>
          <w:rFonts w:ascii="Calibri" w:eastAsia="Times New Roman" w:hAnsi="Calibri"/>
          <w:cs/>
          <w14:ligatures w14:val="none"/>
        </w:rPr>
        <w:t>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6B6FE1A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📱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Mother (voice):</w:t>
      </w:r>
    </w:p>
    <w:p w14:paraId="3E30D7E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"Maa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abbayi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topper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kadha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first class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raavali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!"</w:t>
      </w:r>
    </w:p>
    <w:p w14:paraId="72D6914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Harsha (muted tears):</w:t>
      </w:r>
    </w:p>
    <w:p w14:paraId="2C912A8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"Yes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amma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everything okay."</w:t>
      </w:r>
    </w:p>
    <w:p w14:paraId="5818C10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48B1F06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ఒక్క</w:t>
      </w:r>
      <w:r w:rsidRPr="00251301">
        <w:rPr>
          <w:rFonts w:ascii="Calibri" w:eastAsia="Times New Roman" w:hAnsi="Calibri" w:cs="Calibri"/>
          <w14:ligatures w14:val="none"/>
        </w:rPr>
        <w:t xml:space="preserve"> emoji </w:t>
      </w:r>
      <w:r w:rsidRPr="00251301">
        <w:rPr>
          <w:rFonts w:ascii="Nirmala UI" w:eastAsia="Times New Roman" w:hAnsi="Nirmala UI" w:cs="Nirmala UI"/>
          <w:cs/>
          <w14:ligatures w14:val="none"/>
        </w:rPr>
        <w:t>తో</w:t>
      </w:r>
      <w:r w:rsidRPr="00251301">
        <w:rPr>
          <w:rFonts w:ascii="Calibri" w:eastAsia="Times New Roman" w:hAnsi="Calibri" w:cs="Calibri"/>
          <w14:ligatures w14:val="none"/>
        </w:rPr>
        <w:t xml:space="preserve"> depression hide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chesestunnaru</w:t>
      </w:r>
      <w:proofErr w:type="spellEnd"/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6D6158F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సోషల్స్ లో చిరునవ్వు</w:t>
      </w:r>
      <w:r w:rsidRPr="00251301">
        <w:rPr>
          <w:rFonts w:ascii="Calibri" w:eastAsia="Times New Roman" w:hAnsi="Calibri"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cs/>
          <w14:ligatures w14:val="none"/>
        </w:rPr>
        <w:t>లోపల</w:t>
      </w:r>
      <w:r w:rsidRPr="00251301">
        <w:rPr>
          <w:rFonts w:ascii="Calibri" w:eastAsia="Times New Roman" w:hAnsi="Calibri" w:cs="Calibri"/>
          <w14:ligatures w14:val="none"/>
        </w:rPr>
        <w:t xml:space="preserve"> mental breakdown."</w:t>
      </w:r>
    </w:p>
    <w:p w14:paraId="4A9FE87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73A6993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3: Class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Public Insult</w:t>
      </w:r>
    </w:p>
    <w:p w14:paraId="5950A75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(Lecturer returns papers. Harsha fails.)</w:t>
      </w:r>
    </w:p>
    <w:p w14:paraId="0630EF8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👨‍🏫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Lecturer (mocking):</w:t>
      </w:r>
    </w:p>
    <w:p w14:paraId="1E62D57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"Toppers lo name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vundi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anta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50A4A0A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Result lo </w:t>
      </w:r>
      <w:r w:rsidRPr="00251301">
        <w:rPr>
          <w:rFonts w:ascii="Calibri" w:eastAsia="Times New Roman" w:hAnsi="Calibri" w:hint="cs"/>
          <w:cs/>
          <w14:ligatures w14:val="none"/>
        </w:rPr>
        <w:t>‘</w:t>
      </w:r>
      <w:r w:rsidRPr="00251301">
        <w:rPr>
          <w:rFonts w:ascii="Calibri" w:eastAsia="Times New Roman" w:hAnsi="Calibri" w:cs="Calibri"/>
          <w14:ligatures w14:val="none"/>
        </w:rPr>
        <w:t>F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 xml:space="preserve"> ante Feel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cheyyadam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telusa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?"</w:t>
      </w:r>
    </w:p>
    <w:p w14:paraId="56B51A9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</w:t>
      </w:r>
      <w:proofErr w:type="gramStart"/>
      <w:r w:rsidRPr="00251301">
        <w:rPr>
          <w:rFonts w:ascii="Calibri" w:eastAsia="Times New Roman" w:hAnsi="Calibri" w:cs="Calibri"/>
          <w14:ligatures w14:val="none"/>
        </w:rPr>
        <w:t>Students</w:t>
      </w:r>
      <w:proofErr w:type="gramEnd"/>
      <w:r w:rsidRPr="00251301">
        <w:rPr>
          <w:rFonts w:ascii="Calibri" w:eastAsia="Times New Roman" w:hAnsi="Calibri" w:cs="Calibri"/>
          <w14:ligatures w14:val="none"/>
        </w:rPr>
        <w:t xml:space="preserve"> giggle. Harsha shrinks.)</w:t>
      </w:r>
    </w:p>
    <w:p w14:paraId="7CCAC5F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0A1A434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4: Hostel Balcony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Breakdown</w:t>
      </w:r>
    </w:p>
    <w:p w14:paraId="2C9459B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(Harsha leans over the railing. Satya enters silently.)</w:t>
      </w:r>
    </w:p>
    <w:p w14:paraId="524236D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Satya:</w:t>
      </w:r>
    </w:p>
    <w:p w14:paraId="513EB7E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Idhi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last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sem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lo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nenu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unna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place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6E215AE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Nuvvu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silent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gaa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vellipovaddu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Harsha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please."</w:t>
      </w:r>
    </w:p>
    <w:p w14:paraId="10A8344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Harsha:</w:t>
      </w:r>
      <w:r w:rsidRPr="00251301">
        <w:rPr>
          <w:rFonts w:ascii="Calibri" w:eastAsia="Times New Roman" w:hAnsi="Calibri" w:cs="Calibri"/>
          <w14:ligatures w14:val="none"/>
        </w:rPr>
        <w:t xml:space="preserve"> (tears burst)</w:t>
      </w:r>
    </w:p>
    <w:p w14:paraId="1FEAF0E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Naa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pain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insta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lo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post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cheyyalenu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bro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13285E4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Chirunavvu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kanna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scream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bayataki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vastundhi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ippudu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0EB4AE0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(Satya hugs him. Emotional.)</w:t>
      </w:r>
    </w:p>
    <w:p w14:paraId="4484B77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327EBB7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SCENE 5: Counseling Room</w:t>
      </w:r>
    </w:p>
    <w:p w14:paraId="42EB051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(Harsha sits with counselor. Opens up.)</w:t>
      </w:r>
    </w:p>
    <w:p w14:paraId="4D2F5863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👨‍⚕️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Counselor</w:t>
      </w:r>
      <w:proofErr w:type="spellEnd"/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:</w:t>
      </w:r>
    </w:p>
    <w:p w14:paraId="2C5EB2A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మీరు ఫెయిల్ కావటం మీ తప్పు కాదు</w:t>
      </w:r>
      <w:r w:rsidRPr="00251301">
        <w:rPr>
          <w:rFonts w:ascii="Calibri" w:eastAsia="Times New Roman" w:hAnsi="Calibri" w:cs="Calibri"/>
          <w14:ligatures w14:val="none"/>
        </w:rPr>
        <w:t>.</w:t>
      </w:r>
    </w:p>
    <w:p w14:paraId="47F928C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అతిగా ఒత్తిడి మానవత్వాన్ని నశనం చేస్తుంది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3C9D5DC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"Depression is not a defect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it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s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a wound. It needs healing."</w:t>
      </w:r>
    </w:p>
    <w:p w14:paraId="7C22E00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60F92C6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Final Scene: Healing Begins</w:t>
      </w:r>
    </w:p>
    <w:p w14:paraId="52287C26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(Harsha deletes toxic pages, joins meditation club, speaks in front of juniors about mental health.)</w:t>
      </w:r>
    </w:p>
    <w:p w14:paraId="762FA1C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1C5D752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ఇవాళ టాపర్ కాదు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486445BD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బ్రతికి ఉన్నవాడు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49D4451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మాటలతో కాదు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6F6A7C1B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విశ్రాంతితో కూడా విజయం వస్తుంది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63281D5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14FA13B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Ending Message on Screen:</w:t>
      </w:r>
    </w:p>
    <w:p w14:paraId="58D3BC3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Pressure kills more than failure.</w:t>
      </w:r>
    </w:p>
    <w:p w14:paraId="4DE81DD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Don’t fake your smile.</w:t>
      </w:r>
    </w:p>
    <w:p w14:paraId="5CCD79C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Seek help. Share pain. Stay alive.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2D2FBB6D" w14:textId="0AAD61F3" w:rsidR="00251301" w:rsidRDefault="00251301" w:rsidP="00251301">
      <w:r>
        <w:t xml:space="preserve"> </w:t>
      </w:r>
    </w:p>
    <w:p w14:paraId="38936E29" w14:textId="0AF5EE4B" w:rsidR="00251301" w:rsidRDefault="00251301" w:rsidP="00251301"/>
    <w:p w14:paraId="17C36D18" w14:textId="3F3CEDE3" w:rsidR="00251301" w:rsidRDefault="00251301" w:rsidP="00251301"/>
    <w:p w14:paraId="1F7EF1D6" w14:textId="64106672" w:rsidR="00251301" w:rsidRDefault="00251301" w:rsidP="00251301"/>
    <w:p w14:paraId="0B9427F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Title: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 xml:space="preserve">నాశనం </w:t>
      </w:r>
      <w:r w:rsidRPr="00251301">
        <w:rPr>
          <w:rFonts w:ascii="Calibri" w:eastAsia="Times New Roman" w:hAnsi="Calibri"/>
          <w:b/>
          <w:bCs/>
          <w:sz w:val="32"/>
          <w:szCs w:val="32"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sz w:val="32"/>
          <w:szCs w:val="32"/>
          <w:cs/>
          <w14:ligatures w14:val="none"/>
        </w:rPr>
        <w:t>ఎపిసోడ్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7:</w:t>
      </w:r>
    </w:p>
    <w:p w14:paraId="4DCED9E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/>
          <w:b/>
          <w:bCs/>
          <w:cs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14:ligatures w14:val="none"/>
        </w:rPr>
        <w:t>నశనం కాదు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b/>
          <w:bCs/>
          <w:cs/>
          <w14:ligatures w14:val="none"/>
        </w:rPr>
        <w:t>మార్పు మొదలు</w:t>
      </w:r>
      <w:r w:rsidRPr="00251301">
        <w:rPr>
          <w:rFonts w:ascii="Calibri" w:eastAsia="Times New Roman" w:hAnsi="Calibri" w:cs="Calibri"/>
          <w:b/>
          <w:bCs/>
          <w14:ligatures w14:val="none"/>
        </w:rPr>
        <w:t>!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>”</w:t>
      </w:r>
    </w:p>
    <w:p w14:paraId="138AF16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Theme:</w:t>
      </w:r>
      <w:r w:rsidRPr="00251301">
        <w:rPr>
          <w:rFonts w:ascii="Calibri" w:eastAsia="Times New Roman" w:hAnsi="Calibri" w:cs="Calibri"/>
          <w14:ligatures w14:val="none"/>
        </w:rPr>
        <w:t xml:space="preserve"> A turning point </w:t>
      </w:r>
      <w:r w:rsidRPr="00251301">
        <w:rPr>
          <w:rFonts w:ascii="Calibri" w:eastAsia="Times New Roman" w:hAnsi="Calibri" w:hint="cs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how broken youth find strength, begin to rebuild lives, and inspire others</w:t>
      </w:r>
    </w:p>
    <w:p w14:paraId="545AC40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Length:</w:t>
      </w:r>
      <w:r w:rsidRPr="00251301">
        <w:rPr>
          <w:rFonts w:ascii="Calibri" w:eastAsia="Times New Roman" w:hAnsi="Calibri" w:cs="Calibri"/>
          <w14:ligatures w14:val="none"/>
        </w:rPr>
        <w:t xml:space="preserve"> ~12 minutes (finale)</w:t>
      </w:r>
    </w:p>
    <w:p w14:paraId="391ECCF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Tone:</w:t>
      </w:r>
      <w:r w:rsidRPr="00251301">
        <w:rPr>
          <w:rFonts w:ascii="Calibri" w:eastAsia="Times New Roman" w:hAnsi="Calibri" w:cs="Calibri"/>
          <w14:ligatures w14:val="none"/>
        </w:rPr>
        <w:t xml:space="preserve"> Uplifting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Emotional </w:t>
      </w:r>
      <w:r w:rsidRPr="00251301">
        <w:rPr>
          <w:rFonts w:ascii="Calibri" w:eastAsia="Times New Roman" w:hAnsi="Calibri" w:hint="cs"/>
          <w:cs/>
          <w14:ligatures w14:val="none"/>
        </w:rPr>
        <w:t>•</w:t>
      </w:r>
      <w:r w:rsidRPr="00251301">
        <w:rPr>
          <w:rFonts w:ascii="Calibri" w:eastAsia="Times New Roman" w:hAnsi="Calibri" w:cs="Calibri"/>
          <w14:ligatures w14:val="none"/>
        </w:rPr>
        <w:t xml:space="preserve"> Transformative</w:t>
      </w:r>
    </w:p>
    <w:p w14:paraId="6DAA98D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44B754C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🔰</w:t>
      </w:r>
      <w:r w:rsidRPr="00251301">
        <w:rPr>
          <w:rFonts w:ascii="Segoe UI Emoji" w:eastAsia="Times New Roman" w:hAnsi="Segoe UI Emoji"/>
          <w:b/>
          <w:bCs/>
          <w:sz w:val="32"/>
          <w:szCs w:val="32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sz w:val="32"/>
          <w:szCs w:val="32"/>
          <w:lang w:val="en-IN"/>
          <w14:ligatures w14:val="none"/>
        </w:rPr>
        <w:t>Opening Voiceover</w:t>
      </w:r>
    </w:p>
    <w:p w14:paraId="483BAE0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i/>
          <w:iCs/>
          <w14:ligatures w14:val="none"/>
        </w:rPr>
        <w:t xml:space="preserve">(Visuals of all previous protagonists in pain </w:t>
      </w:r>
      <w:r w:rsidRPr="00251301">
        <w:rPr>
          <w:rFonts w:ascii="Calibri" w:eastAsia="Times New Roman" w:hAnsi="Calibri" w:hint="cs"/>
          <w:i/>
          <w:iCs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i/>
          <w:iCs/>
          <w14:ligatures w14:val="none"/>
        </w:rPr>
        <w:t xml:space="preserve"> drug abuse, fakeness, addiction, depression</w:t>
      </w:r>
      <w:r w:rsidRPr="00251301">
        <w:rPr>
          <w:rFonts w:ascii="Calibri" w:eastAsia="Times New Roman" w:hAnsi="Calibri" w:hint="cs"/>
          <w:i/>
          <w:iCs/>
          <w:cs/>
          <w14:ligatures w14:val="none"/>
        </w:rPr>
        <w:t>…</w:t>
      </w:r>
      <w:r w:rsidRPr="00251301">
        <w:rPr>
          <w:rFonts w:ascii="Calibri" w:eastAsia="Times New Roman" w:hAnsi="Calibri" w:cs="Calibri"/>
          <w:i/>
          <w:iCs/>
          <w14:ligatures w14:val="none"/>
        </w:rPr>
        <w:t xml:space="preserve"> fades into scenes of hope </w:t>
      </w:r>
      <w:r w:rsidRPr="00251301">
        <w:rPr>
          <w:rFonts w:ascii="Calibri" w:eastAsia="Times New Roman" w:hAnsi="Calibri" w:hint="cs"/>
          <w:i/>
          <w:iCs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i/>
          <w:iCs/>
          <w14:ligatures w14:val="none"/>
        </w:rPr>
        <w:t xml:space="preserve"> helping others, speaking out, healing)</w:t>
      </w:r>
    </w:p>
    <w:p w14:paraId="34913A89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427F5F6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ఇదంతా ఓ కథ కాదు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2B7ADC4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ఇది మన చుట్టూ జరిగే నిశబ్ద నశనం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2360CFE2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ఒక్కసారి లైఫ్ తలకిందులైనా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5413C6E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తిరిగి నెత్తిన పెట్టుకోవచ్చు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15C24F6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నశనం అయినవాళ్లు దారులు చూపించాలి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5A6DFBB0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ఇంకా నశనానికి దారిలో ఉన్నవాళ్లకు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485D68C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 xml:space="preserve">(CUT TO TITLE CARD: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“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నాశనం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 – Episode 7: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నశనం కాదు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 xml:space="preserve">… </w:t>
      </w:r>
      <w:r w:rsidRPr="00251301">
        <w:rPr>
          <w:rFonts w:ascii="Nirmala UI" w:eastAsia="Times New Roman" w:hAnsi="Nirmala UI" w:cs="Nirmala UI"/>
          <w:b/>
          <w:bCs/>
          <w:cs/>
          <w:lang w:val="en-IN"/>
          <w14:ligatures w14:val="none"/>
        </w:rPr>
        <w:t>మార్పు మొదలు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!”</w:t>
      </w:r>
      <w:r w:rsidRPr="00251301">
        <w:rPr>
          <w:rFonts w:ascii="Calibri" w:eastAsia="Times New Roman" w:hAnsi="Calibri" w:cs="Calibri"/>
          <w14:ligatures w14:val="none"/>
        </w:rPr>
        <w:t>)</w:t>
      </w:r>
    </w:p>
    <w:p w14:paraId="42896BF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2CFFBC1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2"/>
          <w:szCs w:val="32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2"/>
          <w:szCs w:val="32"/>
          <w:cs/>
          <w14:ligatures w14:val="none"/>
        </w:rPr>
        <w:t>🎭</w:t>
      </w:r>
      <w:r w:rsidRPr="00251301">
        <w:rPr>
          <w:rFonts w:ascii="Calibri" w:eastAsia="Times New Roman" w:hAnsi="Calibri" w:cs="Calibri"/>
          <w:b/>
          <w:bCs/>
          <w:sz w:val="32"/>
          <w:szCs w:val="32"/>
          <w14:ligatures w14:val="none"/>
        </w:rPr>
        <w:t xml:space="preserve"> Returning Characters:</w:t>
      </w:r>
    </w:p>
    <w:p w14:paraId="69E0BF7C" w14:textId="77777777" w:rsidR="00251301" w:rsidRPr="00251301" w:rsidRDefault="00251301" w:rsidP="00251301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Arjun</w:t>
      </w:r>
      <w:r w:rsidRPr="00251301">
        <w:rPr>
          <w:rFonts w:ascii="Calibri" w:eastAsia="Times New Roman" w:hAnsi="Calibri" w:cs="Calibri"/>
          <w14:ligatures w14:val="none"/>
        </w:rPr>
        <w:t xml:space="preserve"> (Drugs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Episode 1)</w:t>
      </w:r>
    </w:p>
    <w:p w14:paraId="6E1EEA29" w14:textId="77777777" w:rsidR="00251301" w:rsidRPr="00251301" w:rsidRDefault="00251301" w:rsidP="00251301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Sameer</w:t>
      </w:r>
      <w:r w:rsidRPr="00251301">
        <w:rPr>
          <w:rFonts w:ascii="Calibri" w:eastAsia="Times New Roman" w:hAnsi="Calibri" w:cs="Calibri"/>
          <w14:ligatures w14:val="none"/>
        </w:rPr>
        <w:t xml:space="preserve"> (Fake lifestyle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Episode 2)</w:t>
      </w:r>
    </w:p>
    <w:p w14:paraId="330A193C" w14:textId="77777777" w:rsidR="00251301" w:rsidRPr="00251301" w:rsidRDefault="00251301" w:rsidP="00251301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Karthik</w:t>
      </w:r>
      <w:r w:rsidRPr="00251301">
        <w:rPr>
          <w:rFonts w:ascii="Calibri" w:eastAsia="Times New Roman" w:hAnsi="Calibri" w:cs="Calibri"/>
          <w14:ligatures w14:val="none"/>
        </w:rPr>
        <w:t xml:space="preserve"> (Adult content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Episode 3)</w:t>
      </w:r>
    </w:p>
    <w:p w14:paraId="2576F3D5" w14:textId="77777777" w:rsidR="00251301" w:rsidRPr="00251301" w:rsidRDefault="00251301" w:rsidP="00251301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Rohit</w:t>
      </w:r>
      <w:r w:rsidRPr="00251301">
        <w:rPr>
          <w:rFonts w:ascii="Calibri" w:eastAsia="Times New Roman" w:hAnsi="Calibri" w:cs="Calibri"/>
          <w14:ligatures w14:val="none"/>
        </w:rPr>
        <w:t xml:space="preserve"> (Gaming addict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Episode 4)</w:t>
      </w:r>
    </w:p>
    <w:p w14:paraId="5F74EE78" w14:textId="77777777" w:rsidR="00251301" w:rsidRPr="00251301" w:rsidRDefault="00251301" w:rsidP="00251301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Meghana</w:t>
      </w:r>
      <w:r w:rsidRPr="00251301">
        <w:rPr>
          <w:rFonts w:ascii="Calibri" w:eastAsia="Times New Roman" w:hAnsi="Calibri" w:cs="Calibri"/>
          <w14:ligatures w14:val="none"/>
        </w:rPr>
        <w:t xml:space="preserve"> (Toxic love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Episode 5)</w:t>
      </w:r>
    </w:p>
    <w:p w14:paraId="23ED655C" w14:textId="77777777" w:rsidR="00251301" w:rsidRPr="00251301" w:rsidRDefault="00251301" w:rsidP="00251301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Harsha</w:t>
      </w:r>
      <w:r w:rsidRPr="00251301">
        <w:rPr>
          <w:rFonts w:ascii="Calibri" w:eastAsia="Times New Roman" w:hAnsi="Calibri" w:cs="Calibri"/>
          <w14:ligatures w14:val="none"/>
        </w:rPr>
        <w:t xml:space="preserve"> (Depression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Episode 6)</w:t>
      </w:r>
    </w:p>
    <w:p w14:paraId="6556463F" w14:textId="77777777" w:rsidR="00251301" w:rsidRPr="00251301" w:rsidRDefault="00251301" w:rsidP="00251301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New character: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Reform Speaker</w:t>
      </w:r>
      <w:r w:rsidRPr="00251301">
        <w:rPr>
          <w:rFonts w:ascii="Calibri" w:eastAsia="Times New Roman" w:hAnsi="Calibri" w:cs="Calibri"/>
          <w14:ligatures w14:val="none"/>
        </w:rPr>
        <w:t xml:space="preserve">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a youth motivational mentor (ex-addict/activist)</w:t>
      </w:r>
    </w:p>
    <w:p w14:paraId="39D1D83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425FD2E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6"/>
          <w:szCs w:val="36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6"/>
          <w:szCs w:val="36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SCENE 1: Youth Seminar Hall </w:t>
      </w:r>
      <w:r w:rsidRPr="00251301">
        <w:rPr>
          <w:rFonts w:ascii="Calibri" w:eastAsia="Times New Roman" w:hAnsi="Calibri"/>
          <w:b/>
          <w:bCs/>
          <w:sz w:val="36"/>
          <w:szCs w:val="36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Present Day</w:t>
      </w:r>
    </w:p>
    <w:p w14:paraId="712BA2FD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(A seminar titled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“Youth Truth – The Real Journey”</w:t>
      </w:r>
      <w:r w:rsidRPr="00251301">
        <w:rPr>
          <w:rFonts w:ascii="Calibri" w:eastAsia="Times New Roman" w:hAnsi="Calibri" w:cs="Calibri"/>
          <w14:ligatures w14:val="none"/>
        </w:rPr>
        <w:t xml:space="preserve"> begins. College students gather. Lights dim.)</w:t>
      </w:r>
    </w:p>
    <w:p w14:paraId="3218BC6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Speaker (V.O):</w:t>
      </w:r>
    </w:p>
    <w:p w14:paraId="7A004B8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నీ నశనం నేనూ చూసా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785E55E7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నీవు బ్రతికే తీర్మానం చూసినప్పుడు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5612736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అది నిజమైన విజయం అనిపించింది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1CE32E30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526F9824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6"/>
          <w:szCs w:val="36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6"/>
          <w:szCs w:val="36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SCENE 2: Flashback Montage </w:t>
      </w:r>
      <w:r w:rsidRPr="00251301">
        <w:rPr>
          <w:rFonts w:ascii="Calibri" w:eastAsia="Times New Roman" w:hAnsi="Calibri"/>
          <w:b/>
          <w:bCs/>
          <w:sz w:val="36"/>
          <w:szCs w:val="36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Fast Cuts</w:t>
      </w:r>
    </w:p>
    <w:p w14:paraId="1E2C797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i/>
          <w:iCs/>
          <w14:ligatures w14:val="none"/>
        </w:rPr>
        <w:t>(Each character shown turning point)</w:t>
      </w:r>
    </w:p>
    <w:p w14:paraId="2B3CA2A6" w14:textId="77777777" w:rsidR="00251301" w:rsidRPr="00251301" w:rsidRDefault="00251301" w:rsidP="00251301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Arjun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Cleaning classroom, giving drug awareness session</w:t>
      </w:r>
    </w:p>
    <w:p w14:paraId="50387AAB" w14:textId="77777777" w:rsidR="00251301" w:rsidRPr="00251301" w:rsidRDefault="00251301" w:rsidP="00251301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Sameer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Teaching kids about real financial literacy</w:t>
      </w:r>
    </w:p>
    <w:p w14:paraId="21C6CD16" w14:textId="77777777" w:rsidR="00251301" w:rsidRPr="00251301" w:rsidRDefault="00251301" w:rsidP="00251301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Karthik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Helping run a digital detox campaign</w:t>
      </w:r>
    </w:p>
    <w:p w14:paraId="62B68C19" w14:textId="77777777" w:rsidR="00251301" w:rsidRPr="00251301" w:rsidRDefault="00251301" w:rsidP="00251301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Rohit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Conducting free outdoor game camps</w:t>
      </w:r>
    </w:p>
    <w:p w14:paraId="10298363" w14:textId="77777777" w:rsidR="00251301" w:rsidRPr="00251301" w:rsidRDefault="00251301" w:rsidP="00251301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Meghana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Leading a women</w:t>
      </w:r>
      <w:r w:rsidRPr="00251301">
        <w:rPr>
          <w:rFonts w:ascii="Calibri" w:eastAsia="Times New Roman" w:hAnsi="Calibri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s helpline</w:t>
      </w:r>
    </w:p>
    <w:p w14:paraId="23A21A73" w14:textId="77777777" w:rsidR="00251301" w:rsidRPr="00251301" w:rsidRDefault="00251301" w:rsidP="00251301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Harsha </w:t>
      </w:r>
      <w:r w:rsidRPr="00251301">
        <w:rPr>
          <w:rFonts w:ascii="Calibri" w:eastAsia="Times New Roman" w:hAnsi="Calibri"/>
          <w:cs/>
          <w14:ligatures w14:val="none"/>
        </w:rPr>
        <w:t>–</w:t>
      </w:r>
      <w:r w:rsidRPr="00251301">
        <w:rPr>
          <w:rFonts w:ascii="Calibri" w:eastAsia="Times New Roman" w:hAnsi="Calibri" w:cs="Calibri"/>
          <w14:ligatures w14:val="none"/>
        </w:rPr>
        <w:t xml:space="preserve"> Guiding juniors in self-care sessions</w:t>
      </w:r>
    </w:p>
    <w:p w14:paraId="1CDD6B12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75615B57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వాళ్లను చూసి ఊహించలేదు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32FA159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వాళ్లు తమను మళ్లీ తీర్చుకున్నారు</w:t>
      </w:r>
      <w:r w:rsidRPr="00251301">
        <w:rPr>
          <w:rFonts w:ascii="Calibri" w:eastAsia="Times New Roman" w:hAnsi="Calibri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>"</w:t>
      </w:r>
    </w:p>
    <w:p w14:paraId="3F1AF46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0820111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6"/>
          <w:szCs w:val="36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6"/>
          <w:szCs w:val="36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SCENE 3: Meghana</w:t>
      </w:r>
      <w:r w:rsidRPr="00251301">
        <w:rPr>
          <w:rFonts w:ascii="Calibri" w:eastAsia="Times New Roman" w:hAnsi="Calibri"/>
          <w:b/>
          <w:bCs/>
          <w:sz w:val="36"/>
          <w:szCs w:val="36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s Speech on Stage</w:t>
      </w:r>
    </w:p>
    <w:p w14:paraId="513CF6E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👧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Meghana (on mic):</w:t>
      </w:r>
    </w:p>
    <w:p w14:paraId="2AD9ABD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"Love destroyed me. Silence killed me.</w:t>
      </w:r>
    </w:p>
    <w:p w14:paraId="7BA1B3A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But awareness rebuilt me."</w:t>
      </w:r>
    </w:p>
    <w:p w14:paraId="05765DD3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"We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re not victims anymore.</w:t>
      </w:r>
    </w:p>
    <w:p w14:paraId="28FA0BD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We</w:t>
      </w:r>
      <w:r w:rsidRPr="00251301">
        <w:rPr>
          <w:rFonts w:ascii="Calibri" w:eastAsia="Times New Roman" w:hAnsi="Calibri" w:hint="cs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14:ligatures w14:val="none"/>
        </w:rPr>
        <w:t>re the voice for those who think they are alone."</w:t>
      </w:r>
    </w:p>
    <w:p w14:paraId="1BA52D0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2ABDD51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6"/>
          <w:szCs w:val="36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6"/>
          <w:szCs w:val="36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SCENE 4: Arjun</w:t>
      </w:r>
      <w:r w:rsidRPr="00251301">
        <w:rPr>
          <w:rFonts w:ascii="Calibri" w:eastAsia="Times New Roman" w:hAnsi="Calibri"/>
          <w:b/>
          <w:bCs/>
          <w:sz w:val="36"/>
          <w:szCs w:val="36"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s Confession</w:t>
      </w:r>
    </w:p>
    <w:p w14:paraId="4FA4A1E1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👦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Arjun (to audience):</w:t>
      </w:r>
    </w:p>
    <w:p w14:paraId="79E31C5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"Drug courier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ayyanu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</w:t>
      </w:r>
    </w:p>
    <w:p w14:paraId="18C3FDA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Case number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ayya</w:t>
      </w:r>
      <w:proofErr w:type="spellEnd"/>
      <w:r w:rsidRPr="00251301">
        <w:rPr>
          <w:rFonts w:ascii="Calibri" w:eastAsia="Times New Roman" w:hAnsi="Calibri" w:hint="cs"/>
          <w:cs/>
          <w14:ligatures w14:val="none"/>
        </w:rPr>
        <w:t>…</w:t>
      </w:r>
    </w:p>
    <w:p w14:paraId="31E65F1C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 xml:space="preserve">But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ippudu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class monitor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ni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</w:t>
      </w:r>
    </w:p>
    <w:p w14:paraId="6DDB898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14:ligatures w14:val="none"/>
        </w:rPr>
      </w:pPr>
      <w:proofErr w:type="spellStart"/>
      <w:r w:rsidRPr="00251301">
        <w:rPr>
          <w:rFonts w:ascii="Calibri" w:eastAsia="Times New Roman" w:hAnsi="Calibri" w:cs="Calibri"/>
          <w14:ligatures w14:val="none"/>
        </w:rPr>
        <w:t>Naaku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mallii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avakasham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251301">
        <w:rPr>
          <w:rFonts w:ascii="Calibri" w:eastAsia="Times New Roman" w:hAnsi="Calibri" w:cs="Calibri"/>
          <w14:ligatures w14:val="none"/>
        </w:rPr>
        <w:t>vachindi</w:t>
      </w:r>
      <w:proofErr w:type="spellEnd"/>
      <w:r w:rsidRPr="00251301">
        <w:rPr>
          <w:rFonts w:ascii="Calibri" w:eastAsia="Times New Roman" w:hAnsi="Calibri" w:cs="Calibri"/>
          <w14:ligatures w14:val="none"/>
        </w:rPr>
        <w:t>."</w:t>
      </w:r>
    </w:p>
    <w:p w14:paraId="1A38613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(Audience claps. Emotional.)</w:t>
      </w:r>
    </w:p>
    <w:p w14:paraId="7FF5DB48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15EA5FBB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6"/>
          <w:szCs w:val="36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6"/>
          <w:szCs w:val="36"/>
          <w:cs/>
          <w14:ligatures w14:val="none"/>
        </w:rPr>
        <w:t>🎞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SCENE 5: Final Montage</w:t>
      </w:r>
    </w:p>
    <w:p w14:paraId="5B67451A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(All 6 stand together, facing the crowd. Each puts one word on board)</w:t>
      </w:r>
    </w:p>
    <w:p w14:paraId="23D2CAD1" w14:textId="77777777" w:rsidR="00251301" w:rsidRPr="00251301" w:rsidRDefault="00251301" w:rsidP="00251301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ARJUN</w:t>
      </w:r>
      <w:r w:rsidRPr="00251301">
        <w:rPr>
          <w:rFonts w:ascii="Calibri" w:eastAsia="Times New Roman" w:hAnsi="Calibri" w:cs="Calibri"/>
          <w14:ligatures w14:val="none"/>
        </w:rPr>
        <w:t xml:space="preserve">: </w:t>
      </w:r>
      <w:r w:rsidRPr="00251301">
        <w:rPr>
          <w:rFonts w:ascii="Nirmala UI" w:eastAsia="Times New Roman" w:hAnsi="Nirmala UI" w:cs="Nirmala UI"/>
          <w:cs/>
          <w14:ligatures w14:val="none"/>
        </w:rPr>
        <w:t>నశనం</w:t>
      </w:r>
    </w:p>
    <w:p w14:paraId="68BB7BA1" w14:textId="77777777" w:rsidR="00251301" w:rsidRPr="00251301" w:rsidRDefault="00251301" w:rsidP="00251301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SAMEER</w:t>
      </w:r>
      <w:r w:rsidRPr="00251301">
        <w:rPr>
          <w:rFonts w:ascii="Calibri" w:eastAsia="Times New Roman" w:hAnsi="Calibri" w:cs="Calibri"/>
          <w14:ligatures w14:val="none"/>
        </w:rPr>
        <w:t xml:space="preserve">: </w:t>
      </w:r>
      <w:r w:rsidRPr="00251301">
        <w:rPr>
          <w:rFonts w:ascii="Nirmala UI" w:eastAsia="Times New Roman" w:hAnsi="Nirmala UI" w:cs="Nirmala UI"/>
          <w:cs/>
          <w14:ligatures w14:val="none"/>
        </w:rPr>
        <w:t>అబద్ధం</w:t>
      </w:r>
    </w:p>
    <w:p w14:paraId="7B82C92B" w14:textId="77777777" w:rsidR="00251301" w:rsidRPr="00251301" w:rsidRDefault="00251301" w:rsidP="00251301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KARTHIK</w:t>
      </w:r>
      <w:r w:rsidRPr="00251301">
        <w:rPr>
          <w:rFonts w:ascii="Calibri" w:eastAsia="Times New Roman" w:hAnsi="Calibri" w:cs="Calibri"/>
          <w14:ligatures w14:val="none"/>
        </w:rPr>
        <w:t xml:space="preserve">: </w:t>
      </w:r>
      <w:r w:rsidRPr="00251301">
        <w:rPr>
          <w:rFonts w:ascii="Nirmala UI" w:eastAsia="Times New Roman" w:hAnsi="Nirmala UI" w:cs="Nirmala UI"/>
          <w:cs/>
          <w14:ligatures w14:val="none"/>
        </w:rPr>
        <w:t>వ్యసనం</w:t>
      </w:r>
    </w:p>
    <w:p w14:paraId="636C7639" w14:textId="77777777" w:rsidR="00251301" w:rsidRPr="00251301" w:rsidRDefault="00251301" w:rsidP="00251301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ROHIT</w:t>
      </w:r>
      <w:r w:rsidRPr="00251301">
        <w:rPr>
          <w:rFonts w:ascii="Calibri" w:eastAsia="Times New Roman" w:hAnsi="Calibri" w:cs="Calibri"/>
          <w14:ligatures w14:val="none"/>
        </w:rPr>
        <w:t xml:space="preserve">: </w:t>
      </w:r>
      <w:r w:rsidRPr="00251301">
        <w:rPr>
          <w:rFonts w:ascii="Nirmala UI" w:eastAsia="Times New Roman" w:hAnsi="Nirmala UI" w:cs="Nirmala UI"/>
          <w:cs/>
          <w14:ligatures w14:val="none"/>
        </w:rPr>
        <w:t>వికారం</w:t>
      </w:r>
    </w:p>
    <w:p w14:paraId="53004F6F" w14:textId="77777777" w:rsidR="00251301" w:rsidRPr="00251301" w:rsidRDefault="00251301" w:rsidP="00251301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MEGHANA</w:t>
      </w:r>
      <w:r w:rsidRPr="00251301">
        <w:rPr>
          <w:rFonts w:ascii="Calibri" w:eastAsia="Times New Roman" w:hAnsi="Calibri" w:cs="Calibri"/>
          <w14:ligatures w14:val="none"/>
        </w:rPr>
        <w:t xml:space="preserve">: </w:t>
      </w:r>
      <w:r w:rsidRPr="00251301">
        <w:rPr>
          <w:rFonts w:ascii="Nirmala UI" w:eastAsia="Times New Roman" w:hAnsi="Nirmala UI" w:cs="Nirmala UI"/>
          <w:cs/>
          <w14:ligatures w14:val="none"/>
        </w:rPr>
        <w:t>దౌర్భాగ్యం</w:t>
      </w:r>
    </w:p>
    <w:p w14:paraId="4DF43049" w14:textId="77777777" w:rsidR="00251301" w:rsidRPr="00251301" w:rsidRDefault="00251301" w:rsidP="00251301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HARSHA</w:t>
      </w:r>
      <w:r w:rsidRPr="00251301">
        <w:rPr>
          <w:rFonts w:ascii="Calibri" w:eastAsia="Times New Roman" w:hAnsi="Calibri" w:cs="Calibri"/>
          <w14:ligatures w14:val="none"/>
        </w:rPr>
        <w:t xml:space="preserve">: </w:t>
      </w:r>
      <w:r w:rsidRPr="00251301">
        <w:rPr>
          <w:rFonts w:ascii="Nirmala UI" w:eastAsia="Times New Roman" w:hAnsi="Nirmala UI" w:cs="Nirmala UI"/>
          <w:cs/>
          <w14:ligatures w14:val="none"/>
        </w:rPr>
        <w:t>ఒత్తిడి</w:t>
      </w:r>
    </w:p>
    <w:p w14:paraId="2BED4DFE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They erase them</w:t>
      </w:r>
      <w:r w:rsidRPr="00251301">
        <w:rPr>
          <w:rFonts w:ascii="Calibri" w:eastAsia="Times New Roman" w:hAnsi="Calibri" w:hint="cs"/>
          <w:cs/>
          <w14:ligatures w14:val="none"/>
        </w:rPr>
        <w:t>…</w:t>
      </w:r>
      <w:r w:rsidRPr="00251301">
        <w:rPr>
          <w:rFonts w:ascii="Calibri" w:eastAsia="Times New Roman" w:hAnsi="Calibri" w:cs="Calibri"/>
          <w14:ligatures w14:val="none"/>
        </w:rPr>
        <w:t xml:space="preserve"> and write:</w:t>
      </w:r>
    </w:p>
    <w:p w14:paraId="49D5CB36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"</w:t>
      </w:r>
      <w:r w:rsidRPr="00251301">
        <w:rPr>
          <w:rFonts w:ascii="Nirmala UI" w:eastAsia="Times New Roman" w:hAnsi="Nirmala UI" w:cs="Nirmala UI"/>
          <w:b/>
          <w:bCs/>
          <w:cs/>
          <w14:ligatures w14:val="none"/>
        </w:rPr>
        <w:t xml:space="preserve">మార్పు 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cs/>
          <w14:ligatures w14:val="none"/>
        </w:rPr>
        <w:t xml:space="preserve">అవగాహన 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cs/>
          <w14:ligatures w14:val="none"/>
        </w:rPr>
        <w:t xml:space="preserve">బతుకుదెరువు </w:t>
      </w:r>
      <w:r w:rsidRPr="00251301">
        <w:rPr>
          <w:rFonts w:ascii="Calibri" w:eastAsia="Times New Roman" w:hAnsi="Calibri"/>
          <w:b/>
          <w:bCs/>
          <w:cs/>
          <w14:ligatures w14:val="none"/>
        </w:rPr>
        <w:t xml:space="preserve">– </w:t>
      </w:r>
      <w:r w:rsidRPr="00251301">
        <w:rPr>
          <w:rFonts w:ascii="Nirmala UI" w:eastAsia="Times New Roman" w:hAnsi="Nirmala UI" w:cs="Nirmala UI"/>
          <w:b/>
          <w:bCs/>
          <w:cs/>
          <w14:ligatures w14:val="none"/>
        </w:rPr>
        <w:t>నిజమైన జీవితం</w:t>
      </w:r>
      <w:r w:rsidRPr="00251301">
        <w:rPr>
          <w:rFonts w:ascii="Calibri" w:eastAsia="Times New Roman" w:hAnsi="Calibri" w:cs="Calibri"/>
          <w:b/>
          <w:bCs/>
          <w14:ligatures w14:val="none"/>
        </w:rPr>
        <w:t>"</w:t>
      </w:r>
    </w:p>
    <w:p w14:paraId="29E1AA7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51555485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6"/>
          <w:szCs w:val="36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6"/>
          <w:szCs w:val="36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Final Voiceover (Soft, Uplifting)</w:t>
      </w:r>
    </w:p>
    <w:p w14:paraId="5198627C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Segoe UI Emoji" w:eastAsia="Times New Roman" w:hAnsi="Segoe UI Emoji" w:cs="Segoe UI Emoji" w:hint="cs"/>
          <w:cs/>
          <w14:ligatures w14:val="none"/>
        </w:rPr>
        <w:t>🎙</w:t>
      </w:r>
      <w:r w:rsidRPr="00251301">
        <w:rPr>
          <w:rFonts w:ascii="Segoe UI Emoji" w:eastAsia="Times New Roman" w:hAnsi="Segoe UI Emoji"/>
          <w:cs/>
          <w14:ligatures w14:val="none"/>
        </w:rPr>
        <w:t xml:space="preserve"> </w:t>
      </w:r>
      <w:r w:rsidRPr="00251301">
        <w:rPr>
          <w:rFonts w:ascii="Calibri" w:eastAsia="Times New Roman" w:hAnsi="Calibri" w:cs="Calibri"/>
          <w:b/>
          <w:bCs/>
          <w:lang w:val="en-IN"/>
          <w14:ligatures w14:val="none"/>
        </w:rPr>
        <w:t>Voiceover:</w:t>
      </w:r>
    </w:p>
    <w:p w14:paraId="5E0705AA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ఇది ఓ సమాప్తం కాదు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4E7123B2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ఇది ఓ మార్పు ప్రారంభం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657354CE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14:ligatures w14:val="none"/>
        </w:rPr>
        <w:t>"</w:t>
      </w:r>
      <w:r w:rsidRPr="00251301">
        <w:rPr>
          <w:rFonts w:ascii="Nirmala UI" w:eastAsia="Times New Roman" w:hAnsi="Nirmala UI" w:cs="Nirmala UI"/>
          <w:cs/>
          <w14:ligatures w14:val="none"/>
        </w:rPr>
        <w:t>నశనం ఎవరికైనా జరగవచ్చు</w:t>
      </w:r>
      <w:r w:rsidRPr="00251301">
        <w:rPr>
          <w:rFonts w:ascii="Calibri" w:eastAsia="Times New Roman" w:hAnsi="Calibri"/>
          <w:cs/>
          <w14:ligatures w14:val="none"/>
        </w:rPr>
        <w:t>…</w:t>
      </w:r>
    </w:p>
    <w:p w14:paraId="14894751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Nirmala UI" w:eastAsia="Times New Roman" w:hAnsi="Nirmala UI" w:cs="Nirmala UI"/>
          <w:cs/>
          <w14:ligatures w14:val="none"/>
        </w:rPr>
        <w:t>కానీ మార్పు మాత్రం మనల్ని మార్చేదే</w:t>
      </w:r>
      <w:r w:rsidRPr="00251301">
        <w:rPr>
          <w:rFonts w:ascii="Calibri" w:eastAsia="Times New Roman" w:hAnsi="Calibri" w:cs="Calibri"/>
          <w14:ligatures w14:val="none"/>
        </w:rPr>
        <w:t>."</w:t>
      </w:r>
    </w:p>
    <w:p w14:paraId="7181B827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cs/>
          <w:lang w:val="en-IN"/>
          <w14:ligatures w14:val="none"/>
        </w:rPr>
      </w:pPr>
      <w:r w:rsidRPr="00251301">
        <w:rPr>
          <w:rFonts w:ascii="Calibri" w:eastAsia="Times New Roman" w:hAnsi="Calibri" w:cs="Calibri"/>
          <w:lang w:val="en-IN"/>
          <w14:ligatures w14:val="none"/>
        </w:rPr>
        <w:t> </w:t>
      </w:r>
    </w:p>
    <w:p w14:paraId="1882A62F" w14:textId="77777777" w:rsidR="00251301" w:rsidRPr="00251301" w:rsidRDefault="00251301" w:rsidP="00251301">
      <w:pPr>
        <w:spacing w:after="0" w:line="240" w:lineRule="auto"/>
        <w:rPr>
          <w:rFonts w:ascii="Calibri" w:eastAsia="Times New Roman" w:hAnsi="Calibri" w:cs="Calibri"/>
          <w:sz w:val="36"/>
          <w:szCs w:val="36"/>
          <w14:ligatures w14:val="none"/>
        </w:rPr>
      </w:pPr>
      <w:r w:rsidRPr="00251301">
        <w:rPr>
          <w:rFonts w:ascii="Segoe UI Emoji" w:eastAsia="Times New Roman" w:hAnsi="Segoe UI Emoji" w:cs="Segoe UI Emoji" w:hint="cs"/>
          <w:b/>
          <w:bCs/>
          <w:sz w:val="36"/>
          <w:szCs w:val="36"/>
          <w:cs/>
          <w14:ligatures w14:val="none"/>
        </w:rPr>
        <w:t>🎬</w:t>
      </w:r>
      <w:r w:rsidRPr="0025130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Final Message on Screen:</w:t>
      </w:r>
    </w:p>
    <w:p w14:paraId="672E0FD8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hint="cs"/>
          <w:b/>
          <w:bCs/>
          <w:cs/>
          <w14:ligatures w14:val="none"/>
        </w:rPr>
        <w:t>“</w:t>
      </w:r>
      <w:r w:rsidRPr="00251301">
        <w:rPr>
          <w:rFonts w:ascii="Calibri" w:eastAsia="Times New Roman" w:hAnsi="Calibri" w:cs="Calibri"/>
          <w:b/>
          <w:bCs/>
          <w14:ligatures w14:val="none"/>
        </w:rPr>
        <w:t>Spoiling of a Generation is real</w:t>
      </w:r>
      <w:r w:rsidRPr="00251301">
        <w:rPr>
          <w:rFonts w:ascii="Calibri" w:eastAsia="Times New Roman" w:hAnsi="Calibri" w:hint="cs"/>
          <w:b/>
          <w:bCs/>
          <w:cs/>
          <w14:ligatures w14:val="none"/>
        </w:rPr>
        <w:t>…</w:t>
      </w:r>
    </w:p>
    <w:p w14:paraId="6D22C934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But so is the Power of a Realization.</w:t>
      </w:r>
      <w:r w:rsidRPr="00251301">
        <w:rPr>
          <w:rFonts w:ascii="Calibri" w:eastAsia="Times New Roman" w:hAnsi="Calibri" w:hint="cs"/>
          <w:b/>
          <w:bCs/>
          <w:cs/>
          <w14:ligatures w14:val="none"/>
        </w:rPr>
        <w:t>”</w:t>
      </w:r>
    </w:p>
    <w:p w14:paraId="6A8DB3C5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 xml:space="preserve">Be the story that </w:t>
      </w:r>
      <w:proofErr w:type="spellStart"/>
      <w:r w:rsidRPr="00251301">
        <w:rPr>
          <w:rFonts w:ascii="Calibri" w:eastAsia="Times New Roman" w:hAnsi="Calibri" w:cs="Calibri"/>
          <w:b/>
          <w:bCs/>
          <w14:ligatures w14:val="none"/>
        </w:rPr>
        <w:t>didn</w:t>
      </w:r>
      <w:proofErr w:type="spellEnd"/>
      <w:r w:rsidRPr="00251301">
        <w:rPr>
          <w:rFonts w:ascii="Calibri" w:eastAsia="Times New Roman" w:hAnsi="Calibri" w:hint="cs"/>
          <w:b/>
          <w:bCs/>
          <w:cs/>
          <w14:ligatures w14:val="none"/>
        </w:rPr>
        <w:t>’</w:t>
      </w:r>
      <w:r w:rsidRPr="00251301">
        <w:rPr>
          <w:rFonts w:ascii="Calibri" w:eastAsia="Times New Roman" w:hAnsi="Calibri" w:cs="Calibri"/>
          <w:b/>
          <w:bCs/>
          <w14:ligatures w14:val="none"/>
        </w:rPr>
        <w:t>t end in silence.</w:t>
      </w:r>
    </w:p>
    <w:p w14:paraId="59366B59" w14:textId="77777777" w:rsidR="00251301" w:rsidRPr="00251301" w:rsidRDefault="00251301" w:rsidP="00251301">
      <w:pPr>
        <w:spacing w:after="0" w:line="240" w:lineRule="auto"/>
        <w:ind w:left="540"/>
        <w:rPr>
          <w:rFonts w:ascii="Calibri" w:eastAsia="Times New Roman" w:hAnsi="Calibri" w:cs="Calibri"/>
          <w:cs/>
          <w14:ligatures w14:val="none"/>
        </w:rPr>
      </w:pPr>
      <w:r w:rsidRPr="00251301">
        <w:rPr>
          <w:rFonts w:ascii="Calibri" w:eastAsia="Times New Roman" w:hAnsi="Calibri" w:cs="Calibri"/>
          <w:b/>
          <w:bCs/>
          <w14:ligatures w14:val="none"/>
        </w:rPr>
        <w:t>Be the spark that stops a destruction.</w:t>
      </w:r>
    </w:p>
    <w:p w14:paraId="64371D19" w14:textId="77777777" w:rsidR="00251301" w:rsidRDefault="00251301" w:rsidP="00251301"/>
    <w:sectPr w:rsidR="00251301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3F60B" w14:textId="77777777" w:rsidR="005021CB" w:rsidRDefault="005021CB">
      <w:pPr>
        <w:spacing w:line="240" w:lineRule="auto"/>
      </w:pPr>
      <w:r>
        <w:separator/>
      </w:r>
    </w:p>
  </w:endnote>
  <w:endnote w:type="continuationSeparator" w:id="0">
    <w:p w14:paraId="640BF577" w14:textId="77777777" w:rsidR="005021CB" w:rsidRDefault="00502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D03A9" w14:textId="77777777" w:rsidR="005021CB" w:rsidRDefault="005021CB">
      <w:pPr>
        <w:spacing w:line="240" w:lineRule="auto"/>
      </w:pPr>
      <w:r>
        <w:separator/>
      </w:r>
    </w:p>
  </w:footnote>
  <w:footnote w:type="continuationSeparator" w:id="0">
    <w:p w14:paraId="65985194" w14:textId="77777777" w:rsidR="005021CB" w:rsidRDefault="005021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F72C2"/>
    <w:multiLevelType w:val="multilevel"/>
    <w:tmpl w:val="B66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D30199"/>
    <w:multiLevelType w:val="multilevel"/>
    <w:tmpl w:val="013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BC6438"/>
    <w:multiLevelType w:val="multilevel"/>
    <w:tmpl w:val="E6BE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648F2"/>
    <w:multiLevelType w:val="multilevel"/>
    <w:tmpl w:val="85C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222567"/>
    <w:multiLevelType w:val="multilevel"/>
    <w:tmpl w:val="342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8E0FD3"/>
    <w:multiLevelType w:val="multilevel"/>
    <w:tmpl w:val="7A7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A268B9"/>
    <w:multiLevelType w:val="multilevel"/>
    <w:tmpl w:val="A3D6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8" w15:restartNumberingAfterBreak="0">
    <w:nsid w:val="7A9D3A21"/>
    <w:multiLevelType w:val="multilevel"/>
    <w:tmpl w:val="885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7"/>
    <w:lvlOverride w:ilvl="0">
      <w:startOverride w:val="1"/>
    </w:lvlOverride>
  </w:num>
  <w:num w:numId="3">
    <w:abstractNumId w:val="17"/>
  </w:num>
  <w:num w:numId="4">
    <w:abstractNumId w:val="17"/>
    <w:lvlOverride w:ilvl="0">
      <w:startOverride w:val="1"/>
    </w:lvlOverride>
  </w:num>
  <w:num w:numId="5">
    <w:abstractNumId w:val="8"/>
  </w:num>
  <w:num w:numId="6">
    <w:abstractNumId w:val="17"/>
    <w:lvlOverride w:ilvl="0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2"/>
  </w:num>
  <w:num w:numId="20">
    <w:abstractNumId w:val="13"/>
  </w:num>
  <w:num w:numId="21">
    <w:abstractNumId w:val="18"/>
  </w:num>
  <w:num w:numId="22">
    <w:abstractNumId w:val="16"/>
  </w:num>
  <w:num w:numId="23">
    <w:abstractNumId w:val="15"/>
  </w:num>
  <w:num w:numId="24">
    <w:abstractNumId w:val="9"/>
  </w:num>
  <w:num w:numId="25">
    <w:abstractNumId w:val="14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01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4088"/>
    <w:rsid w:val="00131CAB"/>
    <w:rsid w:val="001C2CAB"/>
    <w:rsid w:val="001D0BD1"/>
    <w:rsid w:val="002017AC"/>
    <w:rsid w:val="002359ED"/>
    <w:rsid w:val="00251301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7760"/>
    <w:rsid w:val="005021CB"/>
    <w:rsid w:val="00520AC9"/>
    <w:rsid w:val="00561F9A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8E39F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01"/>
    <w:pPr>
      <w:spacing w:before="0" w:after="160"/>
    </w:pPr>
    <w:rPr>
      <w:rFonts w:cs="Gautami"/>
      <w:lang w:bidi="te-IN"/>
      <w14:ligatures w14:val="standardContextual"/>
    </w:rPr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nny\AppData\Local\Microsoft\Office\16.0\DTS\en-US%7bAA2B7E64-C1A2-4D50-B708-466C4FD61625%7d\%7b69EB05AD-A2E9-4DB4-896F-E2C512D74F5F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{69EB05AD-A2E9-4DB4-896F-E2C512D74F5F}TF5517a15e-098e-45ec-8744-ffd85dafa90e959eafb8_win32-b16bad9ff9ca</Template>
  <TotalTime>0</TotalTime>
  <Pages>18</Pages>
  <Words>2811</Words>
  <Characters>16028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2025-07-13T10:12:00Z</dcterms:created>
  <dcterms:modified xsi:type="dcterms:W3CDTF">2025-07-13T10:20:00Z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